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C086C" w14:textId="32C230FD" w:rsidR="00127898" w:rsidRPr="00127898" w:rsidRDefault="00127898" w:rsidP="00997AAF">
      <w:pPr>
        <w:rPr>
          <w:rFonts w:ascii="Times New Roman" w:hAnsi="Times New Roman" w:cs="Times New Roman"/>
          <w:sz w:val="24"/>
          <w:szCs w:val="24"/>
        </w:rPr>
      </w:pPr>
      <w:r w:rsidRPr="00127898">
        <w:rPr>
          <w:rFonts w:ascii="Times New Roman" w:hAnsi="Times New Roman" w:cs="Times New Roman"/>
          <w:sz w:val="24"/>
          <w:szCs w:val="24"/>
        </w:rPr>
        <w:t xml:space="preserve">February </w:t>
      </w:r>
      <w:r w:rsidR="00E52654">
        <w:rPr>
          <w:rFonts w:ascii="Times New Roman" w:hAnsi="Times New Roman" w:cs="Times New Roman"/>
          <w:sz w:val="24"/>
          <w:szCs w:val="24"/>
        </w:rPr>
        <w:t>28</w:t>
      </w:r>
      <w:r w:rsidRPr="00127898">
        <w:rPr>
          <w:rFonts w:ascii="Times New Roman" w:hAnsi="Times New Roman" w:cs="Times New Roman"/>
          <w:sz w:val="24"/>
          <w:szCs w:val="24"/>
        </w:rPr>
        <w:t>, 2022</w:t>
      </w:r>
    </w:p>
    <w:p w14:paraId="6B5566C4" w14:textId="1BDCCA49" w:rsidR="008B49C1" w:rsidRPr="00127898" w:rsidRDefault="008B49C1">
      <w:pPr>
        <w:spacing w:after="160" w:line="259" w:lineRule="auto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00491ED7" w14:textId="6C229069" w:rsidR="00127898" w:rsidRDefault="00127898" w:rsidP="00127898">
      <w:pPr>
        <w:spacing w:line="259" w:lineRule="auto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127898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ENGR. JOE MARIE D. DORMIDO, DIT</w:t>
      </w:r>
    </w:p>
    <w:p w14:paraId="050AEB02" w14:textId="21A507F3" w:rsidR="00127898" w:rsidRDefault="00127898" w:rsidP="00127898">
      <w:pPr>
        <w:spacing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Dean</w:t>
      </w:r>
    </w:p>
    <w:p w14:paraId="532EA7B5" w14:textId="1FFECD37" w:rsidR="00127898" w:rsidRDefault="00127898" w:rsidP="00127898">
      <w:pPr>
        <w:spacing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College of Computer Studies </w:t>
      </w:r>
    </w:p>
    <w:p w14:paraId="0D137540" w14:textId="10489824" w:rsidR="00127898" w:rsidRDefault="00127898" w:rsidP="00127898">
      <w:pPr>
        <w:spacing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Carlos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Hilado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Memorial State College –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Alijis</w:t>
      </w:r>
      <w:proofErr w:type="spellEnd"/>
    </w:p>
    <w:p w14:paraId="21DD0A6F" w14:textId="4E1EFF5E" w:rsidR="00127898" w:rsidRDefault="00127898" w:rsidP="00127898">
      <w:pPr>
        <w:spacing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Bacolod City, Negros Occidental</w:t>
      </w:r>
    </w:p>
    <w:p w14:paraId="03712EB1" w14:textId="2818EF54" w:rsidR="00127898" w:rsidRDefault="00127898" w:rsidP="00127898">
      <w:pPr>
        <w:spacing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</w:p>
    <w:p w14:paraId="5FA237BD" w14:textId="798A5567" w:rsidR="00127898" w:rsidRDefault="00127898" w:rsidP="00127898">
      <w:pPr>
        <w:spacing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Sir:</w:t>
      </w:r>
    </w:p>
    <w:p w14:paraId="42C0030B" w14:textId="5B419F87" w:rsidR="00127898" w:rsidRDefault="00127898" w:rsidP="00127898">
      <w:pPr>
        <w:spacing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</w:p>
    <w:p w14:paraId="06D78796" w14:textId="77777777" w:rsidR="00871032" w:rsidRPr="00871032" w:rsidRDefault="00871032" w:rsidP="00871032">
      <w:pPr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</w:pPr>
      <w:r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Greetings!</w:t>
      </w:r>
    </w:p>
    <w:p w14:paraId="15793B38" w14:textId="77777777" w:rsidR="00871032" w:rsidRPr="00871032" w:rsidRDefault="00871032" w:rsidP="00871032">
      <w:pPr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</w:pPr>
    </w:p>
    <w:p w14:paraId="66E18FE2" w14:textId="77777777" w:rsidR="00871032" w:rsidRPr="00871032" w:rsidRDefault="00871032" w:rsidP="00871032">
      <w:pPr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</w:pPr>
      <w:r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Part of the requirements to finish the </w:t>
      </w:r>
      <w:r w:rsidRPr="00871032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PH"/>
        </w:rPr>
        <w:t>BACHELOR OF SCIENCE IN INFORMATION TECHNOLOGY </w:t>
      </w:r>
      <w:r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course is to complete 600 hours of On-The-Job Training (OJT).</w:t>
      </w:r>
    </w:p>
    <w:p w14:paraId="6D667E86" w14:textId="0C8B3C81" w:rsidR="00871032" w:rsidRPr="00871032" w:rsidRDefault="00663119" w:rsidP="00871032">
      <w:pPr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br/>
      </w:r>
      <w:r w:rsidR="00871032"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In this connection, I would like to ask permission in your good office to have my on-the-job training at </w:t>
      </w:r>
      <w:r w:rsidR="00CE533C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Pixel8 Web Solutions and Consultancy Inc.</w:t>
      </w:r>
      <w:r w:rsidR="00871032"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, at </w:t>
      </w:r>
      <w:r w:rsidR="00CE533C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Legazpi</w:t>
      </w:r>
      <w:r w:rsidR="00871032"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 City, </w:t>
      </w:r>
      <w:r w:rsidR="00CE533C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Albay </w:t>
      </w:r>
      <w:r w:rsidR="00871032"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as </w:t>
      </w:r>
      <w:r w:rsidR="003E17E9"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an</w:t>
      </w:r>
      <w:r w:rsidR="00940698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 </w:t>
      </w:r>
      <w:r w:rsidR="003E17E9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OJT/Developer </w:t>
      </w:r>
      <w:r w:rsidR="00871032"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with full </w:t>
      </w:r>
      <w:r w:rsidR="003E17E9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work from home</w:t>
      </w:r>
      <w:r w:rsidR="00871032"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 setup to the said institution.</w:t>
      </w:r>
    </w:p>
    <w:p w14:paraId="1010D664" w14:textId="77777777" w:rsidR="00871032" w:rsidRPr="00871032" w:rsidRDefault="00871032" w:rsidP="00871032">
      <w:pPr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</w:pPr>
    </w:p>
    <w:p w14:paraId="70FD699B" w14:textId="12977043" w:rsidR="00871032" w:rsidRPr="00871032" w:rsidRDefault="00871032" w:rsidP="00871032">
      <w:pPr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</w:pPr>
      <w:r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In line with the said </w:t>
      </w:r>
      <w:r w:rsidR="003E17E9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OJT</w:t>
      </w:r>
      <w:r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 my working time will start</w:t>
      </w:r>
      <w:r w:rsidR="004C30BF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 at</w:t>
      </w:r>
      <w:r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 xml:space="preserve"> 8:00 AM – 12:00 NN and from 1:00 PM to 5:00 PM </w:t>
      </w:r>
      <w:r w:rsidR="003E17E9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from Monday to Saturday</w:t>
      </w:r>
      <w:r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.</w:t>
      </w:r>
    </w:p>
    <w:p w14:paraId="44C950C0" w14:textId="77777777" w:rsidR="00871032" w:rsidRPr="00871032" w:rsidRDefault="00871032" w:rsidP="00871032">
      <w:pPr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</w:pPr>
    </w:p>
    <w:p w14:paraId="7A2BAFE3" w14:textId="77777777" w:rsidR="00871032" w:rsidRPr="00871032" w:rsidRDefault="00871032" w:rsidP="00871032">
      <w:pPr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</w:pPr>
      <w:r w:rsidRPr="00871032">
        <w:rPr>
          <w:rFonts w:ascii="Times New Roman" w:eastAsia="Times New Roman" w:hAnsi="Times New Roman" w:cs="Times New Roman"/>
          <w:color w:val="0E101A"/>
          <w:sz w:val="24"/>
          <w:szCs w:val="24"/>
          <w:lang w:eastAsia="en-PH"/>
        </w:rPr>
        <w:t>In addition, please allow me to take screenshots or take pictures to be attached to my weekly tasks as part of the requirements.</w:t>
      </w:r>
    </w:p>
    <w:p w14:paraId="7E5C4BD5" w14:textId="28601EEB" w:rsidR="00871032" w:rsidRDefault="00871032" w:rsidP="008710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2EAF08" w14:textId="6E397706" w:rsidR="00871032" w:rsidRDefault="00871032" w:rsidP="008710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am</w:t>
      </w:r>
      <w:r w:rsidRPr="00C32A74">
        <w:rPr>
          <w:rFonts w:ascii="Times New Roman" w:hAnsi="Times New Roman" w:cs="Times New Roman"/>
          <w:sz w:val="24"/>
          <w:szCs w:val="24"/>
        </w:rPr>
        <w:t xml:space="preserve"> hoping for your favorable response. Thank you</w:t>
      </w:r>
      <w:r w:rsidR="004C30BF">
        <w:rPr>
          <w:rFonts w:ascii="Times New Roman" w:hAnsi="Times New Roman" w:cs="Times New Roman"/>
          <w:sz w:val="24"/>
          <w:szCs w:val="24"/>
        </w:rPr>
        <w:t>,</w:t>
      </w:r>
      <w:r w:rsidRPr="00C32A74">
        <w:rPr>
          <w:rFonts w:ascii="Times New Roman" w:hAnsi="Times New Roman" w:cs="Times New Roman"/>
          <w:sz w:val="24"/>
          <w:szCs w:val="24"/>
        </w:rPr>
        <w:t xml:space="preserve"> and God bless!</w:t>
      </w:r>
    </w:p>
    <w:p w14:paraId="0C48D4ED" w14:textId="63DD1D3F" w:rsidR="00871032" w:rsidRDefault="00871032" w:rsidP="008710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9CA461" w14:textId="7F2DA215" w:rsidR="00871032" w:rsidRDefault="00663119" w:rsidP="00871032">
      <w:pPr>
        <w:jc w:val="both"/>
        <w:rPr>
          <w:rFonts w:ascii="Times New Roman" w:hAnsi="Times New Roman" w:cs="Times New Roman"/>
          <w:sz w:val="24"/>
          <w:szCs w:val="24"/>
        </w:rPr>
      </w:pPr>
      <w:r w:rsidRPr="0066311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567A1A6" wp14:editId="7F90E2C2">
            <wp:simplePos x="0" y="0"/>
            <wp:positionH relativeFrom="margin">
              <wp:posOffset>200026</wp:posOffset>
            </wp:positionH>
            <wp:positionV relativeFrom="paragraph">
              <wp:posOffset>177800</wp:posOffset>
            </wp:positionV>
            <wp:extent cx="838200" cy="54419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032">
        <w:rPr>
          <w:rFonts w:ascii="Times New Roman" w:hAnsi="Times New Roman" w:cs="Times New Roman"/>
          <w:sz w:val="24"/>
          <w:szCs w:val="24"/>
        </w:rPr>
        <w:t>Very truly yours,</w:t>
      </w:r>
    </w:p>
    <w:p w14:paraId="68BB72EF" w14:textId="47D2DB23" w:rsidR="00871032" w:rsidRDefault="00871032" w:rsidP="008710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1D4EC2" w14:textId="1DD4B4E1" w:rsidR="003E17E9" w:rsidRDefault="003E17E9" w:rsidP="008710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BEE14" w14:textId="77777777" w:rsidR="00663119" w:rsidRDefault="00663119" w:rsidP="008710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EA46F3" w14:textId="5E10ABD5" w:rsidR="00871032" w:rsidRPr="00871032" w:rsidRDefault="003E17E9" w:rsidP="0087103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BENJIE A. EDROSO</w:t>
      </w:r>
    </w:p>
    <w:p w14:paraId="7C6373BF" w14:textId="640DB69B" w:rsidR="00871032" w:rsidRDefault="00871032" w:rsidP="008710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</w:t>
      </w:r>
    </w:p>
    <w:p w14:paraId="3DDCFA74" w14:textId="61810489" w:rsidR="00871032" w:rsidRDefault="00871032" w:rsidP="008710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97F827" w14:textId="5FBDB510" w:rsidR="00871032" w:rsidRDefault="00871032" w:rsidP="008710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Noted by:</w:t>
      </w:r>
    </w:p>
    <w:p w14:paraId="56AAAFE5" w14:textId="2AAB800E" w:rsidR="00871032" w:rsidRDefault="00871032" w:rsidP="008710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5C73C1" w14:textId="1F16665D" w:rsidR="003E17E9" w:rsidRDefault="003E17E9" w:rsidP="008710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1D8E05" w14:textId="3CDE35A6" w:rsidR="00871032" w:rsidRDefault="00871032" w:rsidP="008710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BD075C" w14:textId="52825602" w:rsidR="00871032" w:rsidRPr="00871032" w:rsidRDefault="003E17E9" w:rsidP="0087103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RON ELY ARAGON</w:t>
      </w:r>
      <w:r w:rsidR="00871032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0080B">
        <w:rPr>
          <w:rFonts w:ascii="Times New Roman" w:hAnsi="Times New Roman" w:cs="Times New Roman"/>
          <w:sz w:val="24"/>
          <w:szCs w:val="24"/>
        </w:rPr>
        <w:tab/>
      </w:r>
      <w:r w:rsidR="00871032" w:rsidRPr="00D305BF">
        <w:rPr>
          <w:rFonts w:ascii="Times New Roman" w:hAnsi="Times New Roman" w:cs="Times New Roman"/>
          <w:b/>
          <w:bCs/>
          <w:sz w:val="24"/>
          <w:szCs w:val="24"/>
        </w:rPr>
        <w:t>GIOVANI M. TEN, MSCS, Ph.D. EM</w:t>
      </w:r>
    </w:p>
    <w:p w14:paraId="7C48AB9B" w14:textId="4B1530E1" w:rsidR="00871032" w:rsidRPr="00C32A74" w:rsidRDefault="0060080B" w:rsidP="008710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HR</w:t>
      </w:r>
      <w:r w:rsidR="003E17E9">
        <w:rPr>
          <w:rFonts w:ascii="Times New Roman" w:hAnsi="Times New Roman" w:cs="Times New Roman"/>
          <w:sz w:val="24"/>
          <w:szCs w:val="24"/>
        </w:rPr>
        <w:t>/Admin</w:t>
      </w:r>
      <w:r>
        <w:rPr>
          <w:rFonts w:ascii="Times New Roman" w:hAnsi="Times New Roman" w:cs="Times New Roman"/>
          <w:sz w:val="24"/>
          <w:szCs w:val="24"/>
        </w:rPr>
        <w:t xml:space="preserve"> Manager</w:t>
      </w:r>
      <w:r w:rsidR="0087103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CCS, OJT Coordinator                                                    </w:t>
      </w:r>
    </w:p>
    <w:p w14:paraId="4F527DA8" w14:textId="3D401318" w:rsidR="003E17E9" w:rsidRPr="003E17E9" w:rsidRDefault="003E17E9">
      <w:pPr>
        <w:spacing w:after="160"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 w:rsidRPr="003E17E9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Pixel8 Web Solutions &amp; Consultancy Inc.</w:t>
      </w: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br/>
      </w:r>
    </w:p>
    <w:p w14:paraId="72F57683" w14:textId="416C2ACB" w:rsidR="00871032" w:rsidRPr="00871032" w:rsidRDefault="00871032">
      <w:pPr>
        <w:spacing w:after="160"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 w:rsidRPr="0087103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Approved by:</w:t>
      </w:r>
    </w:p>
    <w:p w14:paraId="0314BE40" w14:textId="5E294301" w:rsidR="003E17E9" w:rsidRDefault="003E17E9">
      <w:pPr>
        <w:spacing w:after="160"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</w:p>
    <w:p w14:paraId="6FFC5B8C" w14:textId="77777777" w:rsidR="003E17E9" w:rsidRPr="00871032" w:rsidRDefault="003E17E9">
      <w:pPr>
        <w:spacing w:after="160"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</w:p>
    <w:p w14:paraId="31343D8A" w14:textId="681527E4" w:rsidR="00871032" w:rsidRPr="00871032" w:rsidRDefault="00871032" w:rsidP="00871032">
      <w:pPr>
        <w:spacing w:line="259" w:lineRule="auto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871032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ENGR. JOE MARIE D. DORMIDO, DIT</w:t>
      </w:r>
    </w:p>
    <w:p w14:paraId="7991FA70" w14:textId="20095997" w:rsidR="00AC263C" w:rsidRPr="00871032" w:rsidRDefault="00871032" w:rsidP="00871032">
      <w:pPr>
        <w:spacing w:line="259" w:lineRule="auto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 w:rsidRPr="0087103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Dean, CCS</w:t>
      </w:r>
    </w:p>
    <w:sectPr w:rsidR="00AC263C" w:rsidRPr="00871032" w:rsidSect="00871032">
      <w:headerReference w:type="default" r:id="rId9"/>
      <w:footerReference w:type="even" r:id="rId10"/>
      <w:footerReference w:type="default" r:id="rId11"/>
      <w:pgSz w:w="12242" w:h="18722" w:code="9"/>
      <w:pgMar w:top="1440" w:right="1440" w:bottom="1440" w:left="1440" w:header="720" w:footer="86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17B8E1" w14:textId="77777777" w:rsidR="00080320" w:rsidRDefault="00080320" w:rsidP="006D3DB9">
      <w:r>
        <w:separator/>
      </w:r>
    </w:p>
  </w:endnote>
  <w:endnote w:type="continuationSeparator" w:id="0">
    <w:p w14:paraId="7D39225D" w14:textId="77777777" w:rsidR="00080320" w:rsidRDefault="00080320" w:rsidP="006D3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00000001" w:usb1="5000217F" w:usb2="0000002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Roboto Thin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2BB16A" w14:textId="77777777" w:rsidR="000E783F" w:rsidRDefault="000E783F" w:rsidP="0064506E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16577D" w14:textId="77777777" w:rsidR="000E783F" w:rsidRDefault="000E783F" w:rsidP="0068611B">
    <w:pPr>
      <w:pStyle w:val="Footer"/>
      <w:rPr>
        <w:rFonts w:ascii="Roboto Thin" w:hAnsi="Roboto Thin"/>
        <w:b/>
        <w:bCs/>
        <w:i/>
        <w:szCs w:val="18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E592439" wp14:editId="4CCF800A">
              <wp:simplePos x="0" y="0"/>
              <wp:positionH relativeFrom="column">
                <wp:posOffset>4667250</wp:posOffset>
              </wp:positionH>
              <wp:positionV relativeFrom="paragraph">
                <wp:posOffset>74930</wp:posOffset>
              </wp:positionV>
              <wp:extent cx="1499870" cy="765810"/>
              <wp:effectExtent l="0" t="0" r="5080" b="0"/>
              <wp:wrapNone/>
              <wp:docPr id="13" name="Group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99870" cy="765810"/>
                        <a:chOff x="252877" y="-107663"/>
                        <a:chExt cx="1499870" cy="765810"/>
                      </a:xfrm>
                    </wpg:grpSpPr>
                    <wps:wsp>
                      <wps:cNvPr id="28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252877" y="-107663"/>
                          <a:ext cx="1499870" cy="76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C3B45" w14:textId="77777777" w:rsidR="000E783F" w:rsidRPr="00CB362A" w:rsidRDefault="000E783F" w:rsidP="00AA4691">
                            <w:pPr>
                              <w:spacing w:before="20" w:after="20"/>
                              <w:jc w:val="right"/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</w:pPr>
                            <w:r w:rsidRPr="00CB362A"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  <w:t xml:space="preserve">(63-34)712-0420 </w:t>
                            </w:r>
                          </w:p>
                          <w:p w14:paraId="6A8A9C4E" w14:textId="77777777" w:rsidR="000E783F" w:rsidRPr="00CB362A" w:rsidRDefault="000E783F" w:rsidP="00AA4691">
                            <w:pPr>
                              <w:spacing w:before="20" w:after="20"/>
                              <w:jc w:val="right"/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</w:pPr>
                            <w:r w:rsidRPr="00CB362A"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  <w:t xml:space="preserve">chmsc.edu.ph </w:t>
                            </w:r>
                          </w:p>
                          <w:p w14:paraId="629B5F29" w14:textId="77777777" w:rsidR="000E783F" w:rsidRPr="00CB362A" w:rsidRDefault="000E783F" w:rsidP="00AA4691">
                            <w:pPr>
                              <w:spacing w:before="20" w:after="20"/>
                              <w:jc w:val="right"/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</w:pPr>
                            <w:r w:rsidRPr="00CB362A">
                              <w:rPr>
                                <w:rFonts w:ascii="Arial Narrow" w:hAnsi="Arial Narrow"/>
                                <w:i/>
                                <w:sz w:val="18"/>
                              </w:rPr>
                              <w:t>@chmscofficialpage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28" descr="Related image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5767" y="107371"/>
                          <a:ext cx="142613" cy="142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Picture 27" descr="C:\Users\Samsung All in One\AppData\Local\Microsoft\Windows\INetCache\IE\K4I0ATYN\1024px-Phone_font_awesome.svg[1].png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849280">
                          <a:off x="803409" y="-44426"/>
                          <a:ext cx="151002" cy="1426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4E592439" id="Group 13" o:spid="_x0000_s1032" style="position:absolute;margin-left:367.5pt;margin-top:5.9pt;width:118.1pt;height:60.3pt;z-index:251678720;mso-width-relative:margin;mso-height-relative:margin" coordorigin="2528,-1076" coordsize="14998,7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3" type="#_x0000_t202" style="position:absolute;left:2528;top:-1076;width:14999;height:7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" stroked="f">
                <v:textbox>
                  <w:txbxContent>
                    <w:p w14:paraId="3F4C3B45" w14:textId="77777777" w:rsidR="000E783F" w:rsidRPr="00CB362A" w:rsidRDefault="000E783F" w:rsidP="00AA4691">
                      <w:pPr>
                        <w:spacing w:before="20" w:after="20"/>
                        <w:jc w:val="right"/>
                        <w:rPr>
                          <w:rFonts w:ascii="Arial Narrow" w:hAnsi="Arial Narrow"/>
                          <w:i/>
                          <w:sz w:val="18"/>
                        </w:rPr>
                      </w:pPr>
                      <w:r w:rsidRPr="00CB362A">
                        <w:rPr>
                          <w:rFonts w:ascii="Arial Narrow" w:hAnsi="Arial Narrow"/>
                          <w:i/>
                          <w:sz w:val="18"/>
                        </w:rPr>
                        <w:t xml:space="preserve">(63-34)712-0420 </w:t>
                      </w:r>
                    </w:p>
                    <w:p w14:paraId="6A8A9C4E" w14:textId="77777777" w:rsidR="000E783F" w:rsidRPr="00CB362A" w:rsidRDefault="000E783F" w:rsidP="00AA4691">
                      <w:pPr>
                        <w:spacing w:before="20" w:after="20"/>
                        <w:jc w:val="right"/>
                        <w:rPr>
                          <w:rFonts w:ascii="Arial Narrow" w:hAnsi="Arial Narrow"/>
                          <w:i/>
                          <w:sz w:val="18"/>
                        </w:rPr>
                      </w:pPr>
                      <w:r w:rsidRPr="00CB362A">
                        <w:rPr>
                          <w:rFonts w:ascii="Arial Narrow" w:hAnsi="Arial Narrow"/>
                          <w:i/>
                          <w:sz w:val="18"/>
                        </w:rPr>
                        <w:t xml:space="preserve">chmsc.edu.ph </w:t>
                      </w:r>
                    </w:p>
                    <w:p w14:paraId="629B5F29" w14:textId="77777777" w:rsidR="000E783F" w:rsidRPr="00CB362A" w:rsidRDefault="000E783F" w:rsidP="00AA4691">
                      <w:pPr>
                        <w:spacing w:before="20" w:after="20"/>
                        <w:jc w:val="right"/>
                        <w:rPr>
                          <w:rFonts w:ascii="Arial Narrow" w:hAnsi="Arial Narrow"/>
                          <w:i/>
                          <w:sz w:val="18"/>
                        </w:rPr>
                      </w:pPr>
                      <w:r w:rsidRPr="00CB362A">
                        <w:rPr>
                          <w:rFonts w:ascii="Arial Narrow" w:hAnsi="Arial Narrow"/>
                          <w:i/>
                          <w:sz w:val="18"/>
                        </w:rPr>
                        <w:t>@</w:t>
                      </w:r>
                      <w:proofErr w:type="gramStart"/>
                      <w:r w:rsidRPr="00CB362A">
                        <w:rPr>
                          <w:rFonts w:ascii="Arial Narrow" w:hAnsi="Arial Narrow"/>
                          <w:i/>
                          <w:sz w:val="18"/>
                        </w:rPr>
                        <w:t>chmscofficialpage</w:t>
                      </w:r>
                      <w:proofErr w:type="gramEnd"/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" o:spid="_x0000_s1034" type="#_x0000_t75" alt="Related image" style="position:absolute;left:8857;top:1073;width:1426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">
                <v:imagedata r:id="rId3" o:title="Related image"/>
              </v:shape>
              <v:shape id="Picture 27" o:spid="_x0000_s1035" type="#_x0000_t75" style="position:absolute;left:8034;top:-444;width:1509;height:1426;rotation:311217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">
                <v:imagedata r:id="rId4" o:title="1024px-Phone_font_awesome.svg[1]"/>
              </v:shape>
            </v:group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F6FD799" wp14:editId="10AEEBDD">
              <wp:simplePos x="0" y="0"/>
              <wp:positionH relativeFrom="column">
                <wp:posOffset>-123385</wp:posOffset>
              </wp:positionH>
              <wp:positionV relativeFrom="paragraph">
                <wp:posOffset>110490</wp:posOffset>
              </wp:positionV>
              <wp:extent cx="1281723" cy="617415"/>
              <wp:effectExtent l="0" t="0" r="0" b="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81723" cy="617415"/>
                        <a:chOff x="0" y="0"/>
                        <a:chExt cx="1281723" cy="617415"/>
                      </a:xfrm>
                    </wpg:grpSpPr>
                    <pic:pic xmlns:pic="http://schemas.openxmlformats.org/drawingml/2006/picture">
                      <pic:nvPicPr>
                        <pic:cNvPr id="19" name="Picture 19" descr="C:\Users\user\Pictures\Logo Green CHMSC.png"/>
                        <pic:cNvPicPr>
                          <a:picLocks noChangeAspect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2123" y="7815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0" name="Picture 20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785" cy="609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dtdh="http://schemas.microsoft.com/office/word/2020/wordml/sdtdatahash">
          <w:pict>
            <v:group w14:anchorId="66CA6857" id="Group 9" o:spid="_x0000_s1026" style="position:absolute;margin-left:-9.7pt;margin-top:8.7pt;width:100.9pt;height:48.6pt;z-index:251660288" coordsize="12817,617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rLCRvozQ46&#10;6cwQYNzIDpLLujKsxrdQtMCzaLy7rnvEtaiIy7Olh9GwoofVrZ+I2audidyqnIveqJqN4aeZj+Ol&#10;l5LmpZeS5qWXkuall5LmpZeS5qWXkuall5LmpZeS5qWXkuall5LmpZeS5qWXkuall5LmpZeS5qWX&#10;kuall5LmpZeS5t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4oHwSUNDX1BST0ZJTEUACQ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T/////////////////////////////////////////69H/////////////////////&#10;////////////////////9+n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4c3X////////////////////////&#10;///////////////dr5a39P/////////////////////////////////////FjGin5///////////&#10;///////////////////////////MnImk5//////////////////////////////////////6zrvG&#10;9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3MW99f////////////////////////////////////+/k3qFxf//////////////&#10;/////////////////////9uQWz1lqPb//////////////////////////////////rx1NABUm+v/&#10;////////////////////////////////05R+SSxOmuz////////////////////////////////Y&#10;1MqzfmVtpfn////////////////////////////////////0xa6vy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t&#10;5ePj5Obo7fH5//////////////////////////////2xlJKSlZmdo6myvNDt////////////////&#10;//////////+dU0dJTVFWYHOKr9b8//////////////////////////+yVgAaNVBti67S9///////&#10;///////////////////////Nbz5fe5m31/n////////////////////////////////un4OmwuH/&#10;////////////////////////////////////487r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tqf8JfP+AHza/wCov46/9ae8fZff/wChfn/k6EvL3C7/ANr/AM/daLP/AAs+/wCLl/Ll&#10;/wCoH5Z/+5Hxs97Xvsv6EnWjr7//0bkfYf6knrTH9/J5yH/A+t/6i6n/AK3P7EHUbHievuRYz/i2&#10;4/8A6gaT/wBx4/cT37r3U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7an/CXz/gB82v8AqL+Ov/WnvH2X3/8AoX5/5OhLy9wu/wDa/wDP3Wiz&#10;/wALPv8Ai5fy5f8AqB+Wf/uR8bPe177L+hJ1o6+//9K5H2H+pJ60x/fyech/wPrf+oup/wCtz+xB&#10;1Gx4nr7kWM/4tuP/AOoGk/8AceP3E9+691O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e2p/wl8/4AfNr/AKi/jr/1p7x9l9//AKF+f+ToS8vc&#10;Lv8A2v8Az91os/8ACz7/AIuX8uX/AKgfln/7kfGz3te+y/oSdaOvv//TuR9h/qSetMf38nnIf8D6&#10;3/qLqf8Arc/sQdRseJ6+5FjP+Lbj/wDqBpP/AHHj9xPfuvdT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tqf8JfP+AHza/wCov46/9ae8fZff&#10;/wChfn/k6EvL3C7/ANr/AM/daLP/AAs+/wCLl/Ll/wCoH5Z/+5Hxs97Xvsv6EnWjr7//1LkfYf6k&#10;nrTH9/J5yH/A+t/6i6n/AK3P7EHUbHievuRYz/i24/8A6gaT/wBx4/cT37r3U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7an/CXz/gB82v8A&#10;qL+Ov/WnvH2X3/8AoX5/5OhLy9wu/wDa/wDP3Wiz/wALPv8Ai5fy5f8AqB+Wf/uR8bPe177L+hJ1&#10;o6+//9W5H2H+pJ60x/fyech/wPrf+oup/wCtz+xB1Gx4nr7kWM/4tuP/AOoGk/8AceP3E9+691O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e2&#10;p/wl8/4AfNr/AKi/jr/1p7x9l9//AKF+f+ToS8vcLv8A2v8Az91os/8ACz7/AIuX8uX/AKgfln/7&#10;kfGz3te+y/oSdaOvv//WuR9h/qSetMf38nnIf8D63/qLqf8Arc/sQdRseJ6+5FjP+Lbj/wDqBpP/&#10;AHHj9xPfuvdT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9tT/hL5/wAAPm1/1F/HX/rT&#10;3j7L7/8A0L8/8nQl5e4Xf+1/5+60Wf8AhZ9/xcv5cv8A1A/LP/3I+Nnva99l/Qk60dff/9S5H2H+&#10;pJ60x/fyech/wPrf+oup/wCtz+xB1Gx4nr7kWM/4tuP/AOoGk/8AceP3E9+691O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KpaY1MhBc&#10;RQxjXPO36Yox9Sf9U7fRVHLHj37qyrqPHHXveWtq1n8cECmKip7iniNtRLfrmlI/VNKRcn8Dgce/&#10;f4ets1aAYUde9wPfuq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7an/CXz/gB82v8AqL+Ov/WnvH2X&#10;3/8AoX5/5OhLy9wu/wDa/wDP3Wiz/wALPv8Ai5fy5f8AqB+Wf/uR8bPe177L+hJ1o6+//9e5H2H+&#10;pJ60x/fyech/wPrf+oup/wCtz+xB1Gx4nr7kWM/4tuP/AOoGk/8AceP3E9+691O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e2p/wl8/4AfNr/&#10;AKi/jr/1p7x9l9//AKF+f+ToS8vcLv8A2v8Az91os/8ACz7/AIuX8uX/AKgfln/7kfGz3te+y/oS&#10;daOvv//QuR9h/qSetMf38nnIf8D63/qLqf8Arc/sQdRseJ6+5FjP+Lbj/wDqBpP/AHHj9xPfuvdT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tqf8JfP+AHza/wCov46/9ae8fZff/wChfn/k6EvL3C7/ANr/AM/daLP/AAs+/wCL&#10;l/Ll/wCoH5Z/+5Hxs97Xvsv6EnWjr7//0bkfYf6knrTH9/J5yH/A+t/6i6n/AK3P7EHUbHievuRY&#10;z/i24/8A6gaT/wBx4/cT37r3U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7an/CXz/gB82v8AqL+Ov/WnvH2X3/8AoX5/5OhLy9wu/wDa/wDP&#10;3Wiz/wALPv8Ai5fy5f8AqB+Wf/uR8bPe177L+hJ1o6+//9K5H2H+pJ60x/fyech/wPrf+oup/wCt&#10;z+xB1Gx4nr7kWM/4tuP/AOoGk/8AceP3E9+691O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e2p/wl8/4AfNr/AKi/jr/1p7x9l9//AKF+f+To&#10;S8vcLv8A2v8Az91os/8ACz7/AIuX8uX/AKgfln/7kfGz3te+y/oSdaOvv//TuR9h/qSetMf38nnI&#10;f8D63/qLqf8Arc/sQdRseJ6+5FjP+Lbj/wDqBpP/AHHj9xPfuvdT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tqf8JfP+AHza/wCov46/9ae8&#10;fZff/wChfn/k6EvL3C7/ANr/AM/daLP/AAs+/wCLl/Ll/wCoH5Z/+5Hxs97Xvsv6EnWjr7//1Lkf&#10;Yf6knrTH9/J5yH/A+t/6i6n/AK3P7EHUbHievuRYz/i24/8A6gaT/wBx4/cT37r3U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">
              <v:shape id="Picture 23" o:spid="_x0000_s1027" type="#_x0000_t75" style="position:absolute;left:6721;top:78;width:609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hsyrDAAAA2wAAAA8AAABkcnMvZG93bnJldi54bWxEj9FqwkAURN+F/sNyhb7pxlSLRNdQlEKh&#10;Lzb1Ay7ZazaavRuz25j2612h4OMwM2eYdT7YRvTU+dqxgtk0AUFcOl1zpeDw/T5ZgvABWWPjmBT8&#10;kod88zRaY6bdlb+oL0IlIoR9hgpMCG0mpS8NWfRT1xJH7+g6iyHKrpK6w2uE20amSfIqLdYcFwy2&#10;tDVUnosfq2C32xdzefpc9NIsLjNzNH86MUo9j4e3FYhAQ3iE/9sfWkH6Avcv8QfIz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GGzKsMAAADbAAAADwAAAAAAAAAAAAAAAACf&#10;AgAAZHJzL2Rvd25yZXYueG1sUEsFBgAAAAAEAAQA9wAAAI8DAAAAAA==&#10;">
                <v:imagedata r:id="rId7" o:title="Logo Green CHMSC"/>
                <v:path arrowok="t"/>
              </v:shape>
              <v:shape id="Picture 22" o:spid="_x0000_s1028" type="#_x0000_t75" style="position:absolute;width:6017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zimDHAAAA2wAAAA8AAABkcnMvZG93bnJldi54bWxEj09rwkAUxO+FfoflCV5EN82hlugqtlD8&#10;cyjWePH2mn0mabNvQ/ZV02/fLQg9DjPzG2a+7F2jLtSF2rOBh0kCirjwtubSwDF/HT+BCoJssfFM&#10;Bn4owHJxfzfHzPorv9PlIKWKEA4ZGqhE2kzrUFTkMEx8Sxy9s+8cSpRdqW2H1wh3jU6T5FE7rDku&#10;VNjSS0XF1+HbGdhLnm8/6rfpWXbrz+1u1O83p2djhoN+NQMl1Mt/+NbeWANpCn9f4g/Qi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5zimDHAAAA2wAAAA8AAAAAAAAAAAAA&#10;AAAAnwIAAGRycy9kb3ducmV2LnhtbFBLBQYAAAAABAAEAPcAAACTAwAAAAA=&#10;">
                <v:imagedata r:id="rId8" o:title=""/>
                <v:path arrowok="t"/>
              </v:shape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19B4A9D" wp14:editId="5D8A2DE5">
              <wp:simplePos x="0" y="0"/>
              <wp:positionH relativeFrom="column">
                <wp:posOffset>-148492</wp:posOffset>
              </wp:positionH>
              <wp:positionV relativeFrom="paragraph">
                <wp:posOffset>-47576</wp:posOffset>
              </wp:positionV>
              <wp:extent cx="6221046" cy="0"/>
              <wp:effectExtent l="0" t="0" r="27940" b="1905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21046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>
          <w:pict>
            <v:line w14:anchorId="127CEDFF" id="Straight Connector 4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.7pt,-3.75pt" to="478.1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" strokecolor="#00b050" strokeweight="1.5pt">
              <v:stroke joinstyle="miter"/>
            </v:line>
          </w:pict>
        </mc:Fallback>
      </mc:AlternateContent>
    </w:r>
  </w:p>
  <w:p w14:paraId="0A27011F" w14:textId="77777777" w:rsidR="000E783F" w:rsidRPr="00802F69" w:rsidRDefault="000E783F" w:rsidP="0064506E">
    <w:pPr>
      <w:pStyle w:val="Footer"/>
      <w:jc w:val="center"/>
      <w:rPr>
        <w:rFonts w:ascii="Roboto Thin" w:hAnsi="Roboto Thin"/>
        <w:b/>
        <w:bCs/>
        <w:i/>
        <w:sz w:val="8"/>
        <w:szCs w:val="18"/>
      </w:rPr>
    </w:pPr>
  </w:p>
  <w:p w14:paraId="1562CA45" w14:textId="77777777" w:rsidR="000E783F" w:rsidRPr="00F40E80" w:rsidRDefault="000E783F" w:rsidP="00B15FAA">
    <w:pPr>
      <w:pStyle w:val="Footer"/>
      <w:jc w:val="center"/>
      <w:rPr>
        <w:rFonts w:cs="Arial"/>
        <w:sz w:val="28"/>
        <w:szCs w:val="18"/>
      </w:rPr>
    </w:pPr>
    <w:r>
      <w:rPr>
        <w:noProof/>
        <w:lang w:val="en-US"/>
      </w:rPr>
      <w:drawing>
        <wp:anchor distT="0" distB="0" distL="114300" distR="114300" simplePos="0" relativeHeight="251679744" behindDoc="0" locked="0" layoutInCell="1" allowOverlap="1" wp14:anchorId="190F8143" wp14:editId="02DE9D5E">
          <wp:simplePos x="0" y="0"/>
          <wp:positionH relativeFrom="column">
            <wp:posOffset>5011420</wp:posOffset>
          </wp:positionH>
          <wp:positionV relativeFrom="paragraph">
            <wp:posOffset>175895</wp:posOffset>
          </wp:positionV>
          <wp:extent cx="180340" cy="180340"/>
          <wp:effectExtent l="0" t="0" r="0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0144b0b9d.png"/>
                  <pic:cNvPicPr/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340" cy="180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AE52C2" w14:textId="77777777" w:rsidR="00080320" w:rsidRDefault="00080320" w:rsidP="006D3DB9">
      <w:r>
        <w:separator/>
      </w:r>
    </w:p>
  </w:footnote>
  <w:footnote w:type="continuationSeparator" w:id="0">
    <w:p w14:paraId="3AEA3673" w14:textId="77777777" w:rsidR="00080320" w:rsidRDefault="00080320" w:rsidP="006D3D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23ADD" w14:textId="77777777" w:rsidR="000E783F" w:rsidRDefault="000E783F">
    <w:pPr>
      <w:pStyle w:val="Header"/>
    </w:pPr>
    <w:r>
      <w:rPr>
        <w:rFonts w:ascii="Roboto" w:hAnsi="Roboto" w:cs="Arial"/>
        <w:noProof/>
        <w:sz w:val="28"/>
        <w:lang w:val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D8B47DA" wp14:editId="190E7385">
              <wp:simplePos x="0" y="0"/>
              <wp:positionH relativeFrom="margin">
                <wp:posOffset>-184068</wp:posOffset>
              </wp:positionH>
              <wp:positionV relativeFrom="paragraph">
                <wp:posOffset>-397823</wp:posOffset>
              </wp:positionV>
              <wp:extent cx="6328807" cy="1349217"/>
              <wp:effectExtent l="0" t="0" r="0" b="3810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8807" cy="1349217"/>
                        <a:chOff x="17813" y="-89065"/>
                        <a:chExt cx="6328807" cy="1349217"/>
                      </a:xfrm>
                    </wpg:grpSpPr>
                    <pic:pic xmlns:pic="http://schemas.openxmlformats.org/drawingml/2006/picture">
                      <pic:nvPicPr>
                        <pic:cNvPr id="3" name="Picture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7813" y="-89065"/>
                          <a:ext cx="885825" cy="8858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0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913113" y="139158"/>
                          <a:ext cx="5339079" cy="422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7D134" w14:textId="77777777" w:rsidR="000E783F" w:rsidRPr="00E4635F" w:rsidRDefault="000E783F" w:rsidP="00040EC0">
                            <w:pPr>
                              <w:rPr>
                                <w:rFonts w:ascii="Roboto" w:hAnsi="Roboto"/>
                                <w:b/>
                                <w:sz w:val="44"/>
                              </w:rPr>
                            </w:pPr>
                            <w:r w:rsidRPr="00E4635F">
                              <w:rPr>
                                <w:rFonts w:ascii="Roboto" w:hAnsi="Roboto"/>
                                <w:b/>
                                <w:sz w:val="44"/>
                              </w:rPr>
                              <w:t xml:space="preserve">Carlos </w:t>
                            </w:r>
                            <w:proofErr w:type="spellStart"/>
                            <w:r w:rsidRPr="00E4635F">
                              <w:rPr>
                                <w:rFonts w:ascii="Roboto" w:hAnsi="Roboto"/>
                                <w:b/>
                                <w:sz w:val="44"/>
                              </w:rPr>
                              <w:t>Hilado</w:t>
                            </w:r>
                            <w:proofErr w:type="spellEnd"/>
                            <w:r w:rsidRPr="00E4635F">
                              <w:rPr>
                                <w:rFonts w:ascii="Roboto" w:hAnsi="Roboto"/>
                                <w:b/>
                                <w:sz w:val="44"/>
                              </w:rPr>
                              <w:t xml:space="preserve"> Memorial State College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  <wps:wsp>
                      <wps:cNvPr id="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932995" y="479558"/>
                          <a:ext cx="5007609" cy="2470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F4795" w14:textId="1FEE64CA" w:rsidR="000E783F" w:rsidRPr="00040EC0" w:rsidRDefault="000E783F" w:rsidP="00040EC0">
                            <w:pPr>
                              <w:rPr>
                                <w:rFonts w:ascii="Roboto" w:hAnsi="Roboto"/>
                                <w:color w:val="0070C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40EC0">
                              <w:rPr>
                                <w:rFonts w:ascii="Roboto" w:hAnsi="Roboto"/>
                                <w:color w:val="0070C0"/>
                                <w:sz w:val="20"/>
                                <w:szCs w:val="20"/>
                              </w:rPr>
                              <w:t>Alijis</w:t>
                            </w:r>
                            <w:proofErr w:type="spellEnd"/>
                            <w:r w:rsidRPr="00040EC0">
                              <w:rPr>
                                <w:rFonts w:ascii="Roboto" w:hAnsi="Roboto"/>
                                <w:color w:val="0070C0"/>
                                <w:sz w:val="20"/>
                                <w:szCs w:val="20"/>
                              </w:rPr>
                              <w:t xml:space="preserve"> Campus |</w:t>
                            </w:r>
                            <w:r w:rsidR="002D3395">
                              <w:rPr>
                                <w:rFonts w:ascii="Roboto" w:hAnsi="Roboto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40EC0">
                              <w:rPr>
                                <w:rFonts w:ascii="Roboto" w:hAnsi="Roboto"/>
                                <w:color w:val="0070C0"/>
                                <w:sz w:val="20"/>
                                <w:szCs w:val="20"/>
                              </w:rPr>
                              <w:t>Binalbagan</w:t>
                            </w:r>
                            <w:proofErr w:type="spellEnd"/>
                            <w:r w:rsidRPr="00040EC0">
                              <w:rPr>
                                <w:rFonts w:ascii="Roboto" w:hAnsi="Roboto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40EC0">
                              <w:rPr>
                                <w:rFonts w:ascii="Roboto" w:hAnsi="Roboto"/>
                                <w:color w:val="0070C0"/>
                                <w:sz w:val="20"/>
                                <w:szCs w:val="20"/>
                              </w:rPr>
                              <w:t>Campus  |</w:t>
                            </w:r>
                            <w:proofErr w:type="gramEnd"/>
                            <w:r w:rsidRPr="00040EC0">
                              <w:rPr>
                                <w:rFonts w:ascii="Roboto" w:hAnsi="Roboto"/>
                                <w:color w:val="0070C0"/>
                                <w:sz w:val="20"/>
                                <w:szCs w:val="20"/>
                              </w:rPr>
                              <w:t xml:space="preserve">   Fortune Towne Campus  |  Talisay Campus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  <wps:wsp>
                      <wps:cNvPr id="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164261" y="830893"/>
                          <a:ext cx="6182359" cy="4292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6A3BF" w14:textId="77777777" w:rsidR="000E783F" w:rsidRPr="00695D71" w:rsidRDefault="000E783F" w:rsidP="00040EC0">
                            <w:pPr>
                              <w:jc w:val="center"/>
                              <w:rPr>
                                <w:b/>
                                <w:i/>
                                <w:color w:val="00B050"/>
                                <w:sz w:val="23"/>
                                <w:szCs w:val="23"/>
                              </w:rPr>
                            </w:pPr>
                            <w:r w:rsidRPr="00695D71">
                              <w:rPr>
                                <w:b/>
                                <w:i/>
                                <w:color w:val="00B050"/>
                                <w:sz w:val="23"/>
                                <w:szCs w:val="23"/>
                              </w:rPr>
                              <w:t>To be a leading GREEN institution of higher learning in the global community by 2030</w:t>
                            </w:r>
                          </w:p>
                          <w:p w14:paraId="1934AA29" w14:textId="77777777" w:rsidR="000E783F" w:rsidRPr="00040EC0" w:rsidRDefault="000E783F" w:rsidP="00040EC0">
                            <w:pPr>
                              <w:jc w:val="center"/>
                              <w:rPr>
                                <w:rFonts w:ascii="Arial Narrow" w:hAnsi="Arial Narrow"/>
                                <w:i/>
                                <w:color w:val="00B050"/>
                              </w:rPr>
                            </w:pPr>
                            <w:r w:rsidRPr="00040EC0">
                              <w:rPr>
                                <w:rFonts w:ascii="Arial Narrow" w:hAnsi="Arial Narrow"/>
                                <w:i/>
                                <w:color w:val="00B050"/>
                              </w:rPr>
                              <w:t>(</w:t>
                            </w:r>
                            <w:r w:rsidRPr="00695D71">
                              <w:rPr>
                                <w:rFonts w:ascii="Arial Narrow" w:hAnsi="Arial Narrow"/>
                                <w:b/>
                                <w:i/>
                                <w:color w:val="00B050"/>
                              </w:rPr>
                              <w:t>G</w:t>
                            </w:r>
                            <w:r w:rsidRPr="00040EC0">
                              <w:rPr>
                                <w:rFonts w:ascii="Arial Narrow" w:hAnsi="Arial Narrow"/>
                                <w:i/>
                                <w:color w:val="00B050"/>
                              </w:rPr>
                              <w:t xml:space="preserve">ood governance, </w:t>
                            </w:r>
                            <w:r w:rsidRPr="00695D71">
                              <w:rPr>
                                <w:rFonts w:ascii="Arial Narrow" w:hAnsi="Arial Narrow"/>
                                <w:b/>
                                <w:i/>
                                <w:color w:val="00B050"/>
                              </w:rPr>
                              <w:t>R</w:t>
                            </w:r>
                            <w:r w:rsidRPr="00040EC0">
                              <w:rPr>
                                <w:rFonts w:ascii="Arial Narrow" w:hAnsi="Arial Narrow"/>
                                <w:i/>
                                <w:color w:val="00B050"/>
                              </w:rPr>
                              <w:t xml:space="preserve">esearch-oriented, </w:t>
                            </w:r>
                            <w:r w:rsidRPr="00695D71">
                              <w:rPr>
                                <w:rFonts w:ascii="Arial Narrow" w:hAnsi="Arial Narrow"/>
                                <w:b/>
                                <w:i/>
                                <w:color w:val="00B050"/>
                              </w:rPr>
                              <w:t>E</w:t>
                            </w:r>
                            <w:r w:rsidRPr="00040EC0">
                              <w:rPr>
                                <w:rFonts w:ascii="Arial Narrow" w:hAnsi="Arial Narrow"/>
                                <w:i/>
                                <w:color w:val="00B050"/>
                              </w:rPr>
                              <w:t xml:space="preserve">xtension-driven, </w:t>
                            </w:r>
                            <w:r w:rsidRPr="00695D71">
                              <w:rPr>
                                <w:rFonts w:ascii="Arial Narrow" w:hAnsi="Arial Narrow"/>
                                <w:b/>
                                <w:i/>
                                <w:color w:val="00B050"/>
                              </w:rPr>
                              <w:t>E</w:t>
                            </w:r>
                            <w:r w:rsidRPr="00040EC0">
                              <w:rPr>
                                <w:rFonts w:ascii="Arial Narrow" w:hAnsi="Arial Narrow"/>
                                <w:i/>
                                <w:color w:val="00B050"/>
                              </w:rPr>
                              <w:t xml:space="preserve">ducation for Sustainable Development &amp; </w:t>
                            </w:r>
                            <w:r w:rsidRPr="00695D71">
                              <w:rPr>
                                <w:rFonts w:ascii="Arial Narrow" w:hAnsi="Arial Narrow"/>
                                <w:b/>
                                <w:i/>
                                <w:color w:val="00B050"/>
                              </w:rPr>
                              <w:t>N</w:t>
                            </w:r>
                            <w:r w:rsidRPr="00040EC0">
                              <w:rPr>
                                <w:rFonts w:ascii="Arial Narrow" w:hAnsi="Arial Narrow"/>
                                <w:i/>
                                <w:color w:val="00B050"/>
                              </w:rPr>
                              <w:t>ation-building</w:t>
                            </w:r>
                            <w:r>
                              <w:rPr>
                                <w:rFonts w:ascii="Arial Narrow" w:hAnsi="Arial Narrow"/>
                                <w:i/>
                                <w:color w:val="00B05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  <wps:wsp>
                      <wps:cNvPr id="8" name="Straight Connector 6"/>
                      <wps:cNvCnPr/>
                      <wps:spPr>
                        <a:xfrm>
                          <a:off x="987479" y="784444"/>
                          <a:ext cx="5297907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8B47DA" id="Group 7" o:spid="_x0000_s1026" style="position:absolute;margin-left:-14.5pt;margin-top:-31.3pt;width:498.35pt;height:106.25pt;z-index:251666432;mso-position-horizontal-relative:margin;mso-width-relative:margin;mso-height-relative:margin" coordorigin="178,-890" coordsize="63288,13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27" type="#_x0000_t75" style="position:absolute;left:178;top:-890;width:8858;height:8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9131;top:1391;width:53390;height:4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" stroked="f">
                <v:textbox style="mso-fit-shape-to-text:t">
                  <w:txbxContent>
                    <w:p w14:paraId="3147D134" w14:textId="77777777" w:rsidR="000E783F" w:rsidRPr="00E4635F" w:rsidRDefault="000E783F" w:rsidP="00040EC0">
                      <w:pPr>
                        <w:rPr>
                          <w:rFonts w:ascii="Roboto" w:hAnsi="Roboto"/>
                          <w:b/>
                          <w:sz w:val="44"/>
                        </w:rPr>
                      </w:pPr>
                      <w:r w:rsidRPr="00E4635F">
                        <w:rPr>
                          <w:rFonts w:ascii="Roboto" w:hAnsi="Roboto"/>
                          <w:b/>
                          <w:sz w:val="44"/>
                        </w:rPr>
                        <w:t xml:space="preserve">Carlos </w:t>
                      </w:r>
                      <w:proofErr w:type="spellStart"/>
                      <w:r w:rsidRPr="00E4635F">
                        <w:rPr>
                          <w:rFonts w:ascii="Roboto" w:hAnsi="Roboto"/>
                          <w:b/>
                          <w:sz w:val="44"/>
                        </w:rPr>
                        <w:t>Hilado</w:t>
                      </w:r>
                      <w:proofErr w:type="spellEnd"/>
                      <w:r w:rsidRPr="00E4635F">
                        <w:rPr>
                          <w:rFonts w:ascii="Roboto" w:hAnsi="Roboto"/>
                          <w:b/>
                          <w:sz w:val="44"/>
                        </w:rPr>
                        <w:t xml:space="preserve"> Memorial State College </w:t>
                      </w:r>
                    </w:p>
                  </w:txbxContent>
                </v:textbox>
              </v:shape>
              <v:shape id="Text Box 2" o:spid="_x0000_s1029" type="#_x0000_t202" style="position:absolute;left:9329;top:4795;width:50077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    <v:textbox style="mso-fit-shape-to-text:t">
                  <w:txbxContent>
                    <w:p w14:paraId="23DF4795" w14:textId="1FEE64CA" w:rsidR="000E783F" w:rsidRPr="00040EC0" w:rsidRDefault="000E783F" w:rsidP="00040EC0">
                      <w:pPr>
                        <w:rPr>
                          <w:rFonts w:ascii="Roboto" w:hAnsi="Roboto"/>
                          <w:color w:val="0070C0"/>
                          <w:sz w:val="20"/>
                          <w:szCs w:val="20"/>
                        </w:rPr>
                      </w:pPr>
                      <w:proofErr w:type="spellStart"/>
                      <w:r w:rsidRPr="00040EC0">
                        <w:rPr>
                          <w:rFonts w:ascii="Roboto" w:hAnsi="Roboto"/>
                          <w:color w:val="0070C0"/>
                          <w:sz w:val="20"/>
                          <w:szCs w:val="20"/>
                        </w:rPr>
                        <w:t>Alijis</w:t>
                      </w:r>
                      <w:proofErr w:type="spellEnd"/>
                      <w:r w:rsidRPr="00040EC0">
                        <w:rPr>
                          <w:rFonts w:ascii="Roboto" w:hAnsi="Roboto"/>
                          <w:color w:val="0070C0"/>
                          <w:sz w:val="20"/>
                          <w:szCs w:val="20"/>
                        </w:rPr>
                        <w:t xml:space="preserve"> Campus |</w:t>
                      </w:r>
                      <w:r w:rsidR="002D3395">
                        <w:rPr>
                          <w:rFonts w:ascii="Roboto" w:hAnsi="Roboto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40EC0">
                        <w:rPr>
                          <w:rFonts w:ascii="Roboto" w:hAnsi="Roboto"/>
                          <w:color w:val="0070C0"/>
                          <w:sz w:val="20"/>
                          <w:szCs w:val="20"/>
                        </w:rPr>
                        <w:t>Binalbagan</w:t>
                      </w:r>
                      <w:proofErr w:type="spellEnd"/>
                      <w:r w:rsidRPr="00040EC0">
                        <w:rPr>
                          <w:rFonts w:ascii="Roboto" w:hAnsi="Roboto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40EC0">
                        <w:rPr>
                          <w:rFonts w:ascii="Roboto" w:hAnsi="Roboto"/>
                          <w:color w:val="0070C0"/>
                          <w:sz w:val="20"/>
                          <w:szCs w:val="20"/>
                        </w:rPr>
                        <w:t>Campus  |</w:t>
                      </w:r>
                      <w:proofErr w:type="gramEnd"/>
                      <w:r w:rsidRPr="00040EC0">
                        <w:rPr>
                          <w:rFonts w:ascii="Roboto" w:hAnsi="Roboto"/>
                          <w:color w:val="0070C0"/>
                          <w:sz w:val="20"/>
                          <w:szCs w:val="20"/>
                        </w:rPr>
                        <w:t xml:space="preserve">   Fortune Towne Campus  |  Talisay Campus</w:t>
                      </w:r>
                    </w:p>
                  </w:txbxContent>
                </v:textbox>
              </v:shape>
              <v:shape id="Text Box 2" o:spid="_x0000_s1030" type="#_x0000_t202" style="position:absolute;left:1642;top:8308;width:61824;height:4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<v:textbox style="mso-fit-shape-to-text:t">
                  <w:txbxContent>
                    <w:p w14:paraId="2636A3BF" w14:textId="77777777" w:rsidR="000E783F" w:rsidRPr="00695D71" w:rsidRDefault="000E783F" w:rsidP="00040EC0">
                      <w:pPr>
                        <w:jc w:val="center"/>
                        <w:rPr>
                          <w:b/>
                          <w:i/>
                          <w:color w:val="00B050"/>
                          <w:sz w:val="23"/>
                          <w:szCs w:val="23"/>
                        </w:rPr>
                      </w:pPr>
                      <w:r w:rsidRPr="00695D71">
                        <w:rPr>
                          <w:b/>
                          <w:i/>
                          <w:color w:val="00B050"/>
                          <w:sz w:val="23"/>
                          <w:szCs w:val="23"/>
                        </w:rPr>
                        <w:t>To be a leading GREEN institution of higher learning in the global community by 2030</w:t>
                      </w:r>
                    </w:p>
                    <w:p w14:paraId="1934AA29" w14:textId="77777777" w:rsidR="000E783F" w:rsidRPr="00040EC0" w:rsidRDefault="000E783F" w:rsidP="00040EC0">
                      <w:pPr>
                        <w:jc w:val="center"/>
                        <w:rPr>
                          <w:rFonts w:ascii="Arial Narrow" w:hAnsi="Arial Narrow"/>
                          <w:i/>
                          <w:color w:val="00B050"/>
                        </w:rPr>
                      </w:pPr>
                      <w:r w:rsidRPr="00040EC0">
                        <w:rPr>
                          <w:rFonts w:ascii="Arial Narrow" w:hAnsi="Arial Narrow"/>
                          <w:i/>
                          <w:color w:val="00B050"/>
                        </w:rPr>
                        <w:t>(</w:t>
                      </w:r>
                      <w:r w:rsidRPr="00695D71">
                        <w:rPr>
                          <w:rFonts w:ascii="Arial Narrow" w:hAnsi="Arial Narrow"/>
                          <w:b/>
                          <w:i/>
                          <w:color w:val="00B050"/>
                        </w:rPr>
                        <w:t>G</w:t>
                      </w:r>
                      <w:r w:rsidRPr="00040EC0">
                        <w:rPr>
                          <w:rFonts w:ascii="Arial Narrow" w:hAnsi="Arial Narrow"/>
                          <w:i/>
                          <w:color w:val="00B050"/>
                        </w:rPr>
                        <w:t xml:space="preserve">ood governance, </w:t>
                      </w:r>
                      <w:r w:rsidRPr="00695D71">
                        <w:rPr>
                          <w:rFonts w:ascii="Arial Narrow" w:hAnsi="Arial Narrow"/>
                          <w:b/>
                          <w:i/>
                          <w:color w:val="00B050"/>
                        </w:rPr>
                        <w:t>R</w:t>
                      </w:r>
                      <w:r w:rsidRPr="00040EC0">
                        <w:rPr>
                          <w:rFonts w:ascii="Arial Narrow" w:hAnsi="Arial Narrow"/>
                          <w:i/>
                          <w:color w:val="00B050"/>
                        </w:rPr>
                        <w:t xml:space="preserve">esearch-oriented, </w:t>
                      </w:r>
                      <w:r w:rsidRPr="00695D71">
                        <w:rPr>
                          <w:rFonts w:ascii="Arial Narrow" w:hAnsi="Arial Narrow"/>
                          <w:b/>
                          <w:i/>
                          <w:color w:val="00B050"/>
                        </w:rPr>
                        <w:t>E</w:t>
                      </w:r>
                      <w:r w:rsidRPr="00040EC0">
                        <w:rPr>
                          <w:rFonts w:ascii="Arial Narrow" w:hAnsi="Arial Narrow"/>
                          <w:i/>
                          <w:color w:val="00B050"/>
                        </w:rPr>
                        <w:t xml:space="preserve">xtension-driven, </w:t>
                      </w:r>
                      <w:r w:rsidRPr="00695D71">
                        <w:rPr>
                          <w:rFonts w:ascii="Arial Narrow" w:hAnsi="Arial Narrow"/>
                          <w:b/>
                          <w:i/>
                          <w:color w:val="00B050"/>
                        </w:rPr>
                        <w:t>E</w:t>
                      </w:r>
                      <w:r w:rsidRPr="00040EC0">
                        <w:rPr>
                          <w:rFonts w:ascii="Arial Narrow" w:hAnsi="Arial Narrow"/>
                          <w:i/>
                          <w:color w:val="00B050"/>
                        </w:rPr>
                        <w:t xml:space="preserve">ducation for Sustainable Development &amp; </w:t>
                      </w:r>
                      <w:r w:rsidRPr="00695D71">
                        <w:rPr>
                          <w:rFonts w:ascii="Arial Narrow" w:hAnsi="Arial Narrow"/>
                          <w:b/>
                          <w:i/>
                          <w:color w:val="00B050"/>
                        </w:rPr>
                        <w:t>N</w:t>
                      </w:r>
                      <w:r w:rsidRPr="00040EC0">
                        <w:rPr>
                          <w:rFonts w:ascii="Arial Narrow" w:hAnsi="Arial Narrow"/>
                          <w:i/>
                          <w:color w:val="00B050"/>
                        </w:rPr>
                        <w:t>ation-building</w:t>
                      </w:r>
                      <w:r>
                        <w:rPr>
                          <w:rFonts w:ascii="Arial Narrow" w:hAnsi="Arial Narrow"/>
                          <w:i/>
                          <w:color w:val="00B050"/>
                        </w:rPr>
                        <w:t>)</w:t>
                      </w:r>
                    </w:p>
                  </w:txbxContent>
                </v:textbox>
              </v:shape>
              <v:line id="Straight Connector 6" o:spid="_x0000_s1031" style="position:absolute;visibility:visible;mso-wrap-style:square" from="9874,7844" to="62853,7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" strokecolor="#00b050" strokeweight="2pt">
                <v:stroke joinstyle="miter"/>
              </v:line>
              <w10:wrap anchorx="margin"/>
            </v:group>
          </w:pict>
        </mc:Fallback>
      </mc:AlternateContent>
    </w:r>
  </w:p>
  <w:p w14:paraId="7D690A7F" w14:textId="77777777" w:rsidR="000E783F" w:rsidRDefault="000E783F">
    <w:pPr>
      <w:pStyle w:val="Header"/>
    </w:pPr>
  </w:p>
  <w:p w14:paraId="41C49EA7" w14:textId="77777777" w:rsidR="000E783F" w:rsidRDefault="000E783F">
    <w:pPr>
      <w:pStyle w:val="Header"/>
    </w:pPr>
  </w:p>
  <w:p w14:paraId="2F073187" w14:textId="77777777" w:rsidR="000E783F" w:rsidRDefault="000E783F">
    <w:pPr>
      <w:pStyle w:val="Header"/>
    </w:pPr>
  </w:p>
  <w:p w14:paraId="4203DF1C" w14:textId="77777777" w:rsidR="000E783F" w:rsidRDefault="000E783F">
    <w:pPr>
      <w:pStyle w:val="Header"/>
    </w:pPr>
  </w:p>
  <w:p w14:paraId="2993118F" w14:textId="77777777" w:rsidR="000E783F" w:rsidRDefault="000E783F">
    <w:pPr>
      <w:pStyle w:val="Header"/>
    </w:pPr>
  </w:p>
  <w:p w14:paraId="7D62858D" w14:textId="6C1FBDA0" w:rsidR="000E783F" w:rsidRPr="002D3395" w:rsidRDefault="000E783F" w:rsidP="002D3395">
    <w:pPr>
      <w:pStyle w:val="Header"/>
      <w:tabs>
        <w:tab w:val="clear" w:pos="4680"/>
        <w:tab w:val="clear" w:pos="9360"/>
        <w:tab w:val="left" w:pos="3180"/>
      </w:tabs>
    </w:pPr>
    <w:r w:rsidRPr="00C8025B">
      <w:rPr>
        <w:noProof/>
        <w:lang w:val="en-US"/>
      </w:rPr>
      <w:drawing>
        <wp:anchor distT="0" distB="0" distL="114300" distR="114300" simplePos="0" relativeHeight="251681792" behindDoc="0" locked="0" layoutInCell="1" allowOverlap="1" wp14:anchorId="281E9D58" wp14:editId="5F9AAFB9">
          <wp:simplePos x="0" y="0"/>
          <wp:positionH relativeFrom="column">
            <wp:posOffset>4998286</wp:posOffset>
          </wp:positionH>
          <wp:positionV relativeFrom="paragraph">
            <wp:posOffset>43264</wp:posOffset>
          </wp:positionV>
          <wp:extent cx="150495" cy="142240"/>
          <wp:effectExtent l="23178" t="33972" r="0" b="44133"/>
          <wp:wrapNone/>
          <wp:docPr id="21" name="Picture 21" descr="C:\Users\Samsung All in One\AppData\Local\Microsoft\Windows\INetCache\IE\K4I0ATYN\1024px-Phone_font_awesome.svg[1]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 descr="C:\Users\Samsung All in One\AppData\Local\Microsoft\Windows\INetCache\IE\K4I0ATYN\1024px-Phone_font_awesome.svg[1].png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849280">
                    <a:off x="0" y="0"/>
                    <a:ext cx="150495" cy="142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C8025B">
      <w:rPr>
        <w:noProof/>
        <w:lang w:val="en-US"/>
      </w:rPr>
      <w:drawing>
        <wp:anchor distT="0" distB="0" distL="114300" distR="114300" simplePos="0" relativeHeight="251682816" behindDoc="0" locked="0" layoutInCell="1" allowOverlap="1" wp14:anchorId="0B657DD8" wp14:editId="7A54738D">
          <wp:simplePos x="0" y="0"/>
          <wp:positionH relativeFrom="column">
            <wp:posOffset>3496310</wp:posOffset>
          </wp:positionH>
          <wp:positionV relativeFrom="paragraph">
            <wp:posOffset>10160</wp:posOffset>
          </wp:positionV>
          <wp:extent cx="200660" cy="142240"/>
          <wp:effectExtent l="0" t="0" r="8890" b="0"/>
          <wp:wrapNone/>
          <wp:docPr id="24" name="Picture 24" descr="Relate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Related image"/>
                  <pic:cNvPicPr>
                    <a:picLocks noChangeAspect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125" t="18665" r="9506" b="28511"/>
                  <a:stretch/>
                </pic:blipFill>
                <pic:spPr bwMode="auto">
                  <a:xfrm>
                    <a:off x="0" y="0"/>
                    <a:ext cx="200660" cy="1422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C8025B">
      <w:rPr>
        <w:rFonts w:cs="Arial"/>
        <w:b/>
      </w:rPr>
      <w:t xml:space="preserve">College of </w:t>
    </w:r>
    <w:r>
      <w:rPr>
        <w:rFonts w:cs="Arial"/>
        <w:b/>
      </w:rPr>
      <w:t xml:space="preserve">Computer Studies                                                </w:t>
    </w:r>
    <w:hyperlink r:id="rId5" w:history="1">
      <w:r w:rsidRPr="00135D52">
        <w:rPr>
          <w:rStyle w:val="Hyperlink"/>
          <w:rFonts w:ascii="Arial Narrow" w:hAnsi="Arial Narrow" w:cs="Arial"/>
          <w:i/>
          <w:sz w:val="18"/>
          <w:szCs w:val="18"/>
        </w:rPr>
        <w:t>iit.office@chmsc.edu.ph</w:t>
      </w:r>
    </w:hyperlink>
    <w:r>
      <w:rPr>
        <w:rFonts w:ascii="Arial Narrow" w:hAnsi="Arial Narrow" w:cs="Arial"/>
        <w:i/>
        <w:sz w:val="18"/>
        <w:szCs w:val="18"/>
      </w:rPr>
      <w:t xml:space="preserve"> </w:t>
    </w:r>
    <w:r w:rsidR="002D3395">
      <w:rPr>
        <w:rFonts w:ascii="Arial Narrow" w:hAnsi="Arial Narrow" w:cs="Arial"/>
        <w:i/>
        <w:sz w:val="18"/>
        <w:szCs w:val="18"/>
      </w:rPr>
      <w:t xml:space="preserve">          </w:t>
    </w:r>
    <w:r>
      <w:rPr>
        <w:rFonts w:ascii="Arial Narrow" w:hAnsi="Arial Narrow" w:cs="Arial"/>
        <w:i/>
        <w:sz w:val="18"/>
        <w:szCs w:val="18"/>
      </w:rPr>
      <w:t xml:space="preserve">   </w:t>
    </w:r>
    <w:proofErr w:type="gramStart"/>
    <w:r>
      <w:rPr>
        <w:rFonts w:ascii="Arial Narrow" w:hAnsi="Arial Narrow" w:cs="Arial"/>
        <w:i/>
        <w:sz w:val="18"/>
        <w:szCs w:val="18"/>
      </w:rPr>
      <w:t xml:space="preserve">   </w:t>
    </w:r>
    <w:r w:rsidRPr="00DF1E86">
      <w:rPr>
        <w:rFonts w:ascii="Arial Narrow" w:hAnsi="Arial Narrow" w:cs="Arial"/>
        <w:i/>
        <w:sz w:val="18"/>
        <w:szCs w:val="18"/>
      </w:rPr>
      <w:t>(</w:t>
    </w:r>
    <w:proofErr w:type="gramEnd"/>
    <w:r w:rsidRPr="00DF1E86">
      <w:rPr>
        <w:rFonts w:ascii="Arial Narrow" w:hAnsi="Arial Narrow" w:cs="Arial"/>
        <w:i/>
        <w:sz w:val="18"/>
        <w:szCs w:val="18"/>
      </w:rPr>
      <w:t>63-34</w:t>
    </w:r>
    <w:r>
      <w:rPr>
        <w:rFonts w:ascii="Arial Narrow" w:hAnsi="Arial Narrow" w:cs="Arial"/>
        <w:i/>
        <w:sz w:val="18"/>
        <w:szCs w:val="18"/>
      </w:rPr>
      <w:t>) 434-8148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E7B5D"/>
    <w:multiLevelType w:val="multilevel"/>
    <w:tmpl w:val="D1F8C3A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B68FB"/>
    <w:multiLevelType w:val="multilevel"/>
    <w:tmpl w:val="4F5CD19C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1F79DD"/>
    <w:multiLevelType w:val="multilevel"/>
    <w:tmpl w:val="BF08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342F34"/>
    <w:multiLevelType w:val="hybridMultilevel"/>
    <w:tmpl w:val="AA169AE2"/>
    <w:lvl w:ilvl="0" w:tplc="0E2CFBF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93" w:hanging="360"/>
      </w:pPr>
    </w:lvl>
    <w:lvl w:ilvl="2" w:tplc="3409001B" w:tentative="1">
      <w:start w:val="1"/>
      <w:numFmt w:val="lowerRoman"/>
      <w:lvlText w:val="%3."/>
      <w:lvlJc w:val="right"/>
      <w:pPr>
        <w:ind w:left="1913" w:hanging="180"/>
      </w:pPr>
    </w:lvl>
    <w:lvl w:ilvl="3" w:tplc="3409000F" w:tentative="1">
      <w:start w:val="1"/>
      <w:numFmt w:val="decimal"/>
      <w:lvlText w:val="%4."/>
      <w:lvlJc w:val="left"/>
      <w:pPr>
        <w:ind w:left="2633" w:hanging="360"/>
      </w:pPr>
    </w:lvl>
    <w:lvl w:ilvl="4" w:tplc="34090019" w:tentative="1">
      <w:start w:val="1"/>
      <w:numFmt w:val="lowerLetter"/>
      <w:lvlText w:val="%5."/>
      <w:lvlJc w:val="left"/>
      <w:pPr>
        <w:ind w:left="3353" w:hanging="360"/>
      </w:pPr>
    </w:lvl>
    <w:lvl w:ilvl="5" w:tplc="3409001B" w:tentative="1">
      <w:start w:val="1"/>
      <w:numFmt w:val="lowerRoman"/>
      <w:lvlText w:val="%6."/>
      <w:lvlJc w:val="right"/>
      <w:pPr>
        <w:ind w:left="4073" w:hanging="180"/>
      </w:pPr>
    </w:lvl>
    <w:lvl w:ilvl="6" w:tplc="3409000F" w:tentative="1">
      <w:start w:val="1"/>
      <w:numFmt w:val="decimal"/>
      <w:lvlText w:val="%7."/>
      <w:lvlJc w:val="left"/>
      <w:pPr>
        <w:ind w:left="4793" w:hanging="360"/>
      </w:pPr>
    </w:lvl>
    <w:lvl w:ilvl="7" w:tplc="34090019" w:tentative="1">
      <w:start w:val="1"/>
      <w:numFmt w:val="lowerLetter"/>
      <w:lvlText w:val="%8."/>
      <w:lvlJc w:val="left"/>
      <w:pPr>
        <w:ind w:left="5513" w:hanging="360"/>
      </w:pPr>
    </w:lvl>
    <w:lvl w:ilvl="8" w:tplc="340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09D97B49"/>
    <w:multiLevelType w:val="hybridMultilevel"/>
    <w:tmpl w:val="B03A5390"/>
    <w:lvl w:ilvl="0" w:tplc="2C7289A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  <w:i w:val="0"/>
        <w:u w:val="none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5060CF"/>
    <w:multiLevelType w:val="multilevel"/>
    <w:tmpl w:val="4B16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E501AA"/>
    <w:multiLevelType w:val="hybridMultilevel"/>
    <w:tmpl w:val="A1E2C93C"/>
    <w:lvl w:ilvl="0" w:tplc="562AE2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797A88"/>
    <w:multiLevelType w:val="multilevel"/>
    <w:tmpl w:val="1E8A0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1B7732"/>
    <w:multiLevelType w:val="hybridMultilevel"/>
    <w:tmpl w:val="956259FC"/>
    <w:lvl w:ilvl="0" w:tplc="38AEFDFE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1F6E72"/>
    <w:multiLevelType w:val="hybridMultilevel"/>
    <w:tmpl w:val="B03A5390"/>
    <w:lvl w:ilvl="0" w:tplc="2C7289A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  <w:i w:val="0"/>
        <w:u w:val="none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02317B"/>
    <w:multiLevelType w:val="hybridMultilevel"/>
    <w:tmpl w:val="99FCE6D8"/>
    <w:lvl w:ilvl="0" w:tplc="681A033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  <w:i w:val="0"/>
        <w:u w:val="none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76475E"/>
    <w:multiLevelType w:val="hybridMultilevel"/>
    <w:tmpl w:val="5526E49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A615CA"/>
    <w:multiLevelType w:val="hybridMultilevel"/>
    <w:tmpl w:val="D234D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DD198F"/>
    <w:multiLevelType w:val="multilevel"/>
    <w:tmpl w:val="72046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A468B9"/>
    <w:multiLevelType w:val="hybridMultilevel"/>
    <w:tmpl w:val="01067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97A1F"/>
    <w:multiLevelType w:val="hybridMultilevel"/>
    <w:tmpl w:val="8FE00114"/>
    <w:lvl w:ilvl="0" w:tplc="34090017">
      <w:start w:val="1"/>
      <w:numFmt w:val="lowerLetter"/>
      <w:lvlText w:val="%1)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61272F"/>
    <w:multiLevelType w:val="hybridMultilevel"/>
    <w:tmpl w:val="BDE466D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163B49"/>
    <w:multiLevelType w:val="multilevel"/>
    <w:tmpl w:val="293A0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9423D21"/>
    <w:multiLevelType w:val="hybridMultilevel"/>
    <w:tmpl w:val="BB78902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5A34A5"/>
    <w:multiLevelType w:val="hybridMultilevel"/>
    <w:tmpl w:val="2D9AEEE0"/>
    <w:lvl w:ilvl="0" w:tplc="93C4389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63640A"/>
    <w:multiLevelType w:val="multilevel"/>
    <w:tmpl w:val="4A82E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4B5022"/>
    <w:multiLevelType w:val="hybridMultilevel"/>
    <w:tmpl w:val="58D685C8"/>
    <w:lvl w:ilvl="0" w:tplc="04E0856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CB4BAA"/>
    <w:multiLevelType w:val="hybridMultilevel"/>
    <w:tmpl w:val="1706C6F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970FA"/>
    <w:multiLevelType w:val="hybridMultilevel"/>
    <w:tmpl w:val="2A7AD3EA"/>
    <w:lvl w:ilvl="0" w:tplc="D0CCCA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8"/>
  </w:num>
  <w:num w:numId="3">
    <w:abstractNumId w:val="2"/>
  </w:num>
  <w:num w:numId="4">
    <w:abstractNumId w:val="22"/>
  </w:num>
  <w:num w:numId="5">
    <w:abstractNumId w:val="21"/>
  </w:num>
  <w:num w:numId="6">
    <w:abstractNumId w:val="16"/>
  </w:num>
  <w:num w:numId="7">
    <w:abstractNumId w:val="20"/>
  </w:num>
  <w:num w:numId="8">
    <w:abstractNumId w:val="13"/>
  </w:num>
  <w:num w:numId="9">
    <w:abstractNumId w:val="1"/>
  </w:num>
  <w:num w:numId="10">
    <w:abstractNumId w:val="17"/>
  </w:num>
  <w:num w:numId="11">
    <w:abstractNumId w:val="7"/>
  </w:num>
  <w:num w:numId="12">
    <w:abstractNumId w:val="5"/>
  </w:num>
  <w:num w:numId="13">
    <w:abstractNumId w:val="0"/>
  </w:num>
  <w:num w:numId="14">
    <w:abstractNumId w:val="10"/>
  </w:num>
  <w:num w:numId="15">
    <w:abstractNumId w:val="4"/>
  </w:num>
  <w:num w:numId="16">
    <w:abstractNumId w:val="9"/>
  </w:num>
  <w:num w:numId="17">
    <w:abstractNumId w:val="3"/>
  </w:num>
  <w:num w:numId="18">
    <w:abstractNumId w:val="23"/>
  </w:num>
  <w:num w:numId="19">
    <w:abstractNumId w:val="18"/>
  </w:num>
  <w:num w:numId="20">
    <w:abstractNumId w:val="15"/>
  </w:num>
  <w:num w:numId="21">
    <w:abstractNumId w:val="19"/>
  </w:num>
  <w:num w:numId="22">
    <w:abstractNumId w:val="6"/>
  </w:num>
  <w:num w:numId="23">
    <w:abstractNumId w:val="12"/>
  </w:num>
  <w:num w:numId="24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QxNjA3sjAxMDY1MzNU0lEKTi0uzszPAymwrAUA99sstCwAAAA="/>
  </w:docVars>
  <w:rsids>
    <w:rsidRoot w:val="00C61B4C"/>
    <w:rsid w:val="00001D00"/>
    <w:rsid w:val="0000223F"/>
    <w:rsid w:val="00007A77"/>
    <w:rsid w:val="0001185F"/>
    <w:rsid w:val="0001377B"/>
    <w:rsid w:val="0002508A"/>
    <w:rsid w:val="00026100"/>
    <w:rsid w:val="000305E7"/>
    <w:rsid w:val="00030744"/>
    <w:rsid w:val="00030905"/>
    <w:rsid w:val="000323B1"/>
    <w:rsid w:val="0003387F"/>
    <w:rsid w:val="00040EC0"/>
    <w:rsid w:val="00050A1C"/>
    <w:rsid w:val="00054BA0"/>
    <w:rsid w:val="00067334"/>
    <w:rsid w:val="00071ED4"/>
    <w:rsid w:val="00077552"/>
    <w:rsid w:val="00080320"/>
    <w:rsid w:val="00096D7F"/>
    <w:rsid w:val="00097DD2"/>
    <w:rsid w:val="000A6366"/>
    <w:rsid w:val="000D18C4"/>
    <w:rsid w:val="000E26B0"/>
    <w:rsid w:val="000E783F"/>
    <w:rsid w:val="00103E83"/>
    <w:rsid w:val="001051A1"/>
    <w:rsid w:val="00123B65"/>
    <w:rsid w:val="00127898"/>
    <w:rsid w:val="001351A5"/>
    <w:rsid w:val="00136416"/>
    <w:rsid w:val="00144BB2"/>
    <w:rsid w:val="001454CD"/>
    <w:rsid w:val="00147693"/>
    <w:rsid w:val="00147EBD"/>
    <w:rsid w:val="001509FB"/>
    <w:rsid w:val="001518CF"/>
    <w:rsid w:val="001659A0"/>
    <w:rsid w:val="001768FD"/>
    <w:rsid w:val="00176ACE"/>
    <w:rsid w:val="00177953"/>
    <w:rsid w:val="00180849"/>
    <w:rsid w:val="00182CD7"/>
    <w:rsid w:val="0018442A"/>
    <w:rsid w:val="00190201"/>
    <w:rsid w:val="001931D2"/>
    <w:rsid w:val="001A077D"/>
    <w:rsid w:val="001A6D13"/>
    <w:rsid w:val="001B2CD4"/>
    <w:rsid w:val="001C017C"/>
    <w:rsid w:val="001C1090"/>
    <w:rsid w:val="001C325F"/>
    <w:rsid w:val="001C6B3B"/>
    <w:rsid w:val="001D6F82"/>
    <w:rsid w:val="001E1042"/>
    <w:rsid w:val="001E22C4"/>
    <w:rsid w:val="001E3B51"/>
    <w:rsid w:val="001F07F1"/>
    <w:rsid w:val="001F0BB1"/>
    <w:rsid w:val="00203FAC"/>
    <w:rsid w:val="0020419D"/>
    <w:rsid w:val="00211FC1"/>
    <w:rsid w:val="00213231"/>
    <w:rsid w:val="00216DFB"/>
    <w:rsid w:val="002203D0"/>
    <w:rsid w:val="00222AF4"/>
    <w:rsid w:val="002274D6"/>
    <w:rsid w:val="002308B0"/>
    <w:rsid w:val="002359E9"/>
    <w:rsid w:val="00240BA7"/>
    <w:rsid w:val="0024227E"/>
    <w:rsid w:val="0025415C"/>
    <w:rsid w:val="00257279"/>
    <w:rsid w:val="002712F5"/>
    <w:rsid w:val="002A567A"/>
    <w:rsid w:val="002A5A44"/>
    <w:rsid w:val="002B57EF"/>
    <w:rsid w:val="002B5CC5"/>
    <w:rsid w:val="002C016C"/>
    <w:rsid w:val="002D119A"/>
    <w:rsid w:val="002D3395"/>
    <w:rsid w:val="002D5D01"/>
    <w:rsid w:val="002E07C6"/>
    <w:rsid w:val="002F53FD"/>
    <w:rsid w:val="002F71BD"/>
    <w:rsid w:val="00301771"/>
    <w:rsid w:val="00313678"/>
    <w:rsid w:val="00324041"/>
    <w:rsid w:val="003244F9"/>
    <w:rsid w:val="00327A74"/>
    <w:rsid w:val="00350034"/>
    <w:rsid w:val="0035019F"/>
    <w:rsid w:val="00360E6F"/>
    <w:rsid w:val="00363419"/>
    <w:rsid w:val="00367791"/>
    <w:rsid w:val="0038480C"/>
    <w:rsid w:val="0039186F"/>
    <w:rsid w:val="0039485E"/>
    <w:rsid w:val="003B5304"/>
    <w:rsid w:val="003C6B2B"/>
    <w:rsid w:val="003D59EB"/>
    <w:rsid w:val="003E01E0"/>
    <w:rsid w:val="003E17E9"/>
    <w:rsid w:val="003E1A03"/>
    <w:rsid w:val="003E794C"/>
    <w:rsid w:val="003F16A0"/>
    <w:rsid w:val="004050D4"/>
    <w:rsid w:val="0042075E"/>
    <w:rsid w:val="0042447F"/>
    <w:rsid w:val="0043092E"/>
    <w:rsid w:val="00440670"/>
    <w:rsid w:val="00440A0A"/>
    <w:rsid w:val="0044512E"/>
    <w:rsid w:val="00465DDE"/>
    <w:rsid w:val="00472F4F"/>
    <w:rsid w:val="004954D5"/>
    <w:rsid w:val="00495FAB"/>
    <w:rsid w:val="004A5F80"/>
    <w:rsid w:val="004B02ED"/>
    <w:rsid w:val="004B0A51"/>
    <w:rsid w:val="004B105F"/>
    <w:rsid w:val="004B5FB3"/>
    <w:rsid w:val="004C30BF"/>
    <w:rsid w:val="004D4453"/>
    <w:rsid w:val="004F4B4C"/>
    <w:rsid w:val="00505950"/>
    <w:rsid w:val="00507472"/>
    <w:rsid w:val="00510226"/>
    <w:rsid w:val="00521EF4"/>
    <w:rsid w:val="00547D15"/>
    <w:rsid w:val="00552190"/>
    <w:rsid w:val="005529F1"/>
    <w:rsid w:val="00552FBD"/>
    <w:rsid w:val="00562480"/>
    <w:rsid w:val="00566621"/>
    <w:rsid w:val="005919F4"/>
    <w:rsid w:val="0059795D"/>
    <w:rsid w:val="005A2E36"/>
    <w:rsid w:val="005A3FFE"/>
    <w:rsid w:val="005A45A6"/>
    <w:rsid w:val="005C04BC"/>
    <w:rsid w:val="005C08F8"/>
    <w:rsid w:val="005D602A"/>
    <w:rsid w:val="005E0FB2"/>
    <w:rsid w:val="005E3A5D"/>
    <w:rsid w:val="005E4762"/>
    <w:rsid w:val="0060080B"/>
    <w:rsid w:val="0061219A"/>
    <w:rsid w:val="00614C25"/>
    <w:rsid w:val="00620E13"/>
    <w:rsid w:val="00627E60"/>
    <w:rsid w:val="006370FB"/>
    <w:rsid w:val="0064506E"/>
    <w:rsid w:val="00661D73"/>
    <w:rsid w:val="00663119"/>
    <w:rsid w:val="00675E90"/>
    <w:rsid w:val="00681296"/>
    <w:rsid w:val="006839A8"/>
    <w:rsid w:val="0068611B"/>
    <w:rsid w:val="006921F2"/>
    <w:rsid w:val="00693D12"/>
    <w:rsid w:val="00695D71"/>
    <w:rsid w:val="006974C4"/>
    <w:rsid w:val="00697901"/>
    <w:rsid w:val="006A4A9C"/>
    <w:rsid w:val="006B109F"/>
    <w:rsid w:val="006B5697"/>
    <w:rsid w:val="006D0286"/>
    <w:rsid w:val="006D294F"/>
    <w:rsid w:val="006D3BDD"/>
    <w:rsid w:val="006D3DB9"/>
    <w:rsid w:val="006D5330"/>
    <w:rsid w:val="006D6BED"/>
    <w:rsid w:val="006D7E07"/>
    <w:rsid w:val="006E3536"/>
    <w:rsid w:val="006E5146"/>
    <w:rsid w:val="006F4D7E"/>
    <w:rsid w:val="006F5961"/>
    <w:rsid w:val="00700180"/>
    <w:rsid w:val="00720EF6"/>
    <w:rsid w:val="00741881"/>
    <w:rsid w:val="007441C2"/>
    <w:rsid w:val="00786AA9"/>
    <w:rsid w:val="0079129A"/>
    <w:rsid w:val="00792716"/>
    <w:rsid w:val="00792BFE"/>
    <w:rsid w:val="007950A9"/>
    <w:rsid w:val="007A317D"/>
    <w:rsid w:val="007A432B"/>
    <w:rsid w:val="007A68BE"/>
    <w:rsid w:val="007C6D77"/>
    <w:rsid w:val="007D2AF7"/>
    <w:rsid w:val="007D4050"/>
    <w:rsid w:val="007F4758"/>
    <w:rsid w:val="007F6646"/>
    <w:rsid w:val="0080160B"/>
    <w:rsid w:val="00802F69"/>
    <w:rsid w:val="00804AAA"/>
    <w:rsid w:val="008124B2"/>
    <w:rsid w:val="00822474"/>
    <w:rsid w:val="00826F60"/>
    <w:rsid w:val="0082769F"/>
    <w:rsid w:val="00827B9E"/>
    <w:rsid w:val="0083280A"/>
    <w:rsid w:val="008354C3"/>
    <w:rsid w:val="00836E1A"/>
    <w:rsid w:val="008516A4"/>
    <w:rsid w:val="0086270D"/>
    <w:rsid w:val="00867105"/>
    <w:rsid w:val="00871032"/>
    <w:rsid w:val="00875965"/>
    <w:rsid w:val="008773E7"/>
    <w:rsid w:val="00895B47"/>
    <w:rsid w:val="008A36C9"/>
    <w:rsid w:val="008A5311"/>
    <w:rsid w:val="008B49C1"/>
    <w:rsid w:val="008C2177"/>
    <w:rsid w:val="008D0399"/>
    <w:rsid w:val="008D29A7"/>
    <w:rsid w:val="008D6478"/>
    <w:rsid w:val="008E3D59"/>
    <w:rsid w:val="0091281E"/>
    <w:rsid w:val="009259BF"/>
    <w:rsid w:val="0092687D"/>
    <w:rsid w:val="00930B20"/>
    <w:rsid w:val="009367B1"/>
    <w:rsid w:val="00940698"/>
    <w:rsid w:val="00940F2A"/>
    <w:rsid w:val="0095288F"/>
    <w:rsid w:val="009547C6"/>
    <w:rsid w:val="00964B83"/>
    <w:rsid w:val="009650B7"/>
    <w:rsid w:val="00970662"/>
    <w:rsid w:val="00972168"/>
    <w:rsid w:val="00977EB3"/>
    <w:rsid w:val="00985F54"/>
    <w:rsid w:val="00992CFD"/>
    <w:rsid w:val="00997AAF"/>
    <w:rsid w:val="00997F44"/>
    <w:rsid w:val="009A177B"/>
    <w:rsid w:val="009B1FF6"/>
    <w:rsid w:val="009B4D7E"/>
    <w:rsid w:val="009D4A6F"/>
    <w:rsid w:val="009E57E5"/>
    <w:rsid w:val="009E5DD0"/>
    <w:rsid w:val="00A04E88"/>
    <w:rsid w:val="00A07812"/>
    <w:rsid w:val="00A13AB6"/>
    <w:rsid w:val="00A13C98"/>
    <w:rsid w:val="00A2409A"/>
    <w:rsid w:val="00A50973"/>
    <w:rsid w:val="00A529FB"/>
    <w:rsid w:val="00A553A2"/>
    <w:rsid w:val="00A77769"/>
    <w:rsid w:val="00A92231"/>
    <w:rsid w:val="00A937C3"/>
    <w:rsid w:val="00A9516C"/>
    <w:rsid w:val="00AA21E1"/>
    <w:rsid w:val="00AA4691"/>
    <w:rsid w:val="00AA4E9F"/>
    <w:rsid w:val="00AA4FD0"/>
    <w:rsid w:val="00AB1B4C"/>
    <w:rsid w:val="00AB37DA"/>
    <w:rsid w:val="00AB5D71"/>
    <w:rsid w:val="00AC263C"/>
    <w:rsid w:val="00AC2FDB"/>
    <w:rsid w:val="00AD5776"/>
    <w:rsid w:val="00AE40B6"/>
    <w:rsid w:val="00AF3B16"/>
    <w:rsid w:val="00B040B5"/>
    <w:rsid w:val="00B04154"/>
    <w:rsid w:val="00B047E2"/>
    <w:rsid w:val="00B10014"/>
    <w:rsid w:val="00B15FAA"/>
    <w:rsid w:val="00B23CC8"/>
    <w:rsid w:val="00B279ED"/>
    <w:rsid w:val="00B40906"/>
    <w:rsid w:val="00B47F8A"/>
    <w:rsid w:val="00B54ED9"/>
    <w:rsid w:val="00B609B6"/>
    <w:rsid w:val="00BB2C7C"/>
    <w:rsid w:val="00BB6043"/>
    <w:rsid w:val="00BC3E64"/>
    <w:rsid w:val="00BD6F22"/>
    <w:rsid w:val="00BD77C5"/>
    <w:rsid w:val="00BE2E7C"/>
    <w:rsid w:val="00BF04C2"/>
    <w:rsid w:val="00BF236D"/>
    <w:rsid w:val="00C032C7"/>
    <w:rsid w:val="00C1269D"/>
    <w:rsid w:val="00C20998"/>
    <w:rsid w:val="00C2475C"/>
    <w:rsid w:val="00C27F1C"/>
    <w:rsid w:val="00C3653B"/>
    <w:rsid w:val="00C41DC8"/>
    <w:rsid w:val="00C4628C"/>
    <w:rsid w:val="00C50249"/>
    <w:rsid w:val="00C54E37"/>
    <w:rsid w:val="00C606C2"/>
    <w:rsid w:val="00C61B4C"/>
    <w:rsid w:val="00C64877"/>
    <w:rsid w:val="00C71F93"/>
    <w:rsid w:val="00C8025B"/>
    <w:rsid w:val="00C80636"/>
    <w:rsid w:val="00C867C3"/>
    <w:rsid w:val="00C87749"/>
    <w:rsid w:val="00C903F4"/>
    <w:rsid w:val="00C965D8"/>
    <w:rsid w:val="00CA05C7"/>
    <w:rsid w:val="00CA317E"/>
    <w:rsid w:val="00CA78E6"/>
    <w:rsid w:val="00CB12DC"/>
    <w:rsid w:val="00CB362A"/>
    <w:rsid w:val="00CB4542"/>
    <w:rsid w:val="00CB6D0E"/>
    <w:rsid w:val="00CC4028"/>
    <w:rsid w:val="00CC73E2"/>
    <w:rsid w:val="00CD2BC1"/>
    <w:rsid w:val="00CD4AD7"/>
    <w:rsid w:val="00CD58F9"/>
    <w:rsid w:val="00CD727E"/>
    <w:rsid w:val="00CE533C"/>
    <w:rsid w:val="00D1287C"/>
    <w:rsid w:val="00D14CBF"/>
    <w:rsid w:val="00D175D7"/>
    <w:rsid w:val="00D332D3"/>
    <w:rsid w:val="00D40B8F"/>
    <w:rsid w:val="00D42E00"/>
    <w:rsid w:val="00D437A5"/>
    <w:rsid w:val="00D46C4A"/>
    <w:rsid w:val="00D62709"/>
    <w:rsid w:val="00D650C1"/>
    <w:rsid w:val="00D67F41"/>
    <w:rsid w:val="00D7258F"/>
    <w:rsid w:val="00D74216"/>
    <w:rsid w:val="00D742EF"/>
    <w:rsid w:val="00D75047"/>
    <w:rsid w:val="00D77566"/>
    <w:rsid w:val="00D8647F"/>
    <w:rsid w:val="00D939F3"/>
    <w:rsid w:val="00D95A18"/>
    <w:rsid w:val="00DA40CB"/>
    <w:rsid w:val="00DA5376"/>
    <w:rsid w:val="00DA6FEA"/>
    <w:rsid w:val="00DA6FEF"/>
    <w:rsid w:val="00DB0029"/>
    <w:rsid w:val="00DB18C4"/>
    <w:rsid w:val="00DB374B"/>
    <w:rsid w:val="00DB53F3"/>
    <w:rsid w:val="00DC2D84"/>
    <w:rsid w:val="00DD05F9"/>
    <w:rsid w:val="00DD6535"/>
    <w:rsid w:val="00E00BE5"/>
    <w:rsid w:val="00E022F7"/>
    <w:rsid w:val="00E03222"/>
    <w:rsid w:val="00E044F4"/>
    <w:rsid w:val="00E07CE1"/>
    <w:rsid w:val="00E201AE"/>
    <w:rsid w:val="00E24367"/>
    <w:rsid w:val="00E25294"/>
    <w:rsid w:val="00E26E78"/>
    <w:rsid w:val="00E308C8"/>
    <w:rsid w:val="00E31FD1"/>
    <w:rsid w:val="00E32CD5"/>
    <w:rsid w:val="00E35310"/>
    <w:rsid w:val="00E4635F"/>
    <w:rsid w:val="00E477EF"/>
    <w:rsid w:val="00E52409"/>
    <w:rsid w:val="00E52654"/>
    <w:rsid w:val="00E54757"/>
    <w:rsid w:val="00E62040"/>
    <w:rsid w:val="00E67CE2"/>
    <w:rsid w:val="00E719A2"/>
    <w:rsid w:val="00E71EA8"/>
    <w:rsid w:val="00E90AAF"/>
    <w:rsid w:val="00E95B25"/>
    <w:rsid w:val="00EA0CA4"/>
    <w:rsid w:val="00EA4B31"/>
    <w:rsid w:val="00EA78F2"/>
    <w:rsid w:val="00EB0196"/>
    <w:rsid w:val="00EB3C17"/>
    <w:rsid w:val="00EB6DE9"/>
    <w:rsid w:val="00EC5BAD"/>
    <w:rsid w:val="00ED4308"/>
    <w:rsid w:val="00EE73D0"/>
    <w:rsid w:val="00EF322B"/>
    <w:rsid w:val="00F044CE"/>
    <w:rsid w:val="00F04F2E"/>
    <w:rsid w:val="00F10D1F"/>
    <w:rsid w:val="00F119AB"/>
    <w:rsid w:val="00F17BE5"/>
    <w:rsid w:val="00F31C9F"/>
    <w:rsid w:val="00F40E80"/>
    <w:rsid w:val="00F57462"/>
    <w:rsid w:val="00F62234"/>
    <w:rsid w:val="00F63931"/>
    <w:rsid w:val="00F6417C"/>
    <w:rsid w:val="00F73139"/>
    <w:rsid w:val="00F77250"/>
    <w:rsid w:val="00F77D4D"/>
    <w:rsid w:val="00F8018B"/>
    <w:rsid w:val="00F81F30"/>
    <w:rsid w:val="00F82C76"/>
    <w:rsid w:val="00F8372B"/>
    <w:rsid w:val="00FA7DE3"/>
    <w:rsid w:val="00FD39EE"/>
    <w:rsid w:val="00FD3A15"/>
    <w:rsid w:val="00FD4BF7"/>
    <w:rsid w:val="00FE07CF"/>
    <w:rsid w:val="00FE3EA3"/>
    <w:rsid w:val="00FE473A"/>
    <w:rsid w:val="00FF09C3"/>
    <w:rsid w:val="00FF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3D347"/>
  <w15:docId w15:val="{C570CED9-2A7A-4EDE-8754-0B51B7524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621"/>
    <w:pPr>
      <w:spacing w:after="0" w:line="240" w:lineRule="auto"/>
    </w:pPr>
    <w:rPr>
      <w:rFonts w:ascii="Arial" w:eastAsiaTheme="minorHAnsi" w:hAnsi="Arial"/>
      <w:lang w:val="en-PH" w:eastAsia="en-US"/>
    </w:rPr>
  </w:style>
  <w:style w:type="paragraph" w:styleId="Heading1">
    <w:name w:val="heading 1"/>
    <w:basedOn w:val="Normal"/>
    <w:link w:val="Heading1Char"/>
    <w:uiPriority w:val="9"/>
    <w:qFormat/>
    <w:rsid w:val="00EC5BA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BAD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EC5BA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BA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BAD"/>
    <w:pPr>
      <w:keepNext/>
      <w:keepLines/>
      <w:spacing w:before="40" w:line="27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3DB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D3D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DB9"/>
  </w:style>
  <w:style w:type="paragraph" w:styleId="Footer">
    <w:name w:val="footer"/>
    <w:basedOn w:val="Normal"/>
    <w:link w:val="FooterChar"/>
    <w:uiPriority w:val="99"/>
    <w:unhideWhenUsed/>
    <w:rsid w:val="006D3D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DB9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518CF"/>
  </w:style>
  <w:style w:type="character" w:customStyle="1" w:styleId="DateChar">
    <w:name w:val="Date Char"/>
    <w:basedOn w:val="DefaultParagraphFont"/>
    <w:link w:val="Date"/>
    <w:uiPriority w:val="99"/>
    <w:semiHidden/>
    <w:rsid w:val="001518CF"/>
  </w:style>
  <w:style w:type="paragraph" w:styleId="BalloonText">
    <w:name w:val="Balloon Text"/>
    <w:basedOn w:val="Normal"/>
    <w:link w:val="BalloonTextChar"/>
    <w:uiPriority w:val="99"/>
    <w:semiHidden/>
    <w:unhideWhenUsed/>
    <w:rsid w:val="006450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6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02F6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02F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566621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A45A6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17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3E01E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7C6D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6D7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6D77"/>
    <w:rPr>
      <w:rFonts w:ascii="Arial" w:eastAsiaTheme="minorHAnsi" w:hAnsi="Arial"/>
      <w:sz w:val="20"/>
      <w:szCs w:val="20"/>
      <w:lang w:val="en-PH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6D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6D77"/>
    <w:rPr>
      <w:rFonts w:ascii="Arial" w:eastAsiaTheme="minorHAnsi" w:hAnsi="Arial"/>
      <w:b/>
      <w:bCs/>
      <w:sz w:val="20"/>
      <w:szCs w:val="20"/>
      <w:lang w:val="en-PH" w:eastAsia="en-US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7441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F04C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customStyle="1" w:styleId="Heading1Char">
    <w:name w:val="Heading 1 Char"/>
    <w:basedOn w:val="DefaultParagraphFont"/>
    <w:link w:val="Heading1"/>
    <w:uiPriority w:val="9"/>
    <w:rsid w:val="00EC5BAD"/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C5BA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C5BAD"/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BAD"/>
    <w:rPr>
      <w:rFonts w:asciiTheme="majorHAnsi" w:eastAsiaTheme="majorEastAsia" w:hAnsiTheme="majorHAnsi" w:cstheme="majorBidi"/>
      <w:i/>
      <w:iCs/>
      <w:color w:val="2E74B5" w:themeColor="accent1" w:themeShade="BF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BAD"/>
    <w:rPr>
      <w:rFonts w:asciiTheme="majorHAnsi" w:eastAsiaTheme="majorEastAsia" w:hAnsiTheme="majorHAnsi" w:cstheme="majorBidi"/>
      <w:color w:val="2E74B5" w:themeColor="accent1" w:themeShade="BF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EC5BAD"/>
    <w:rPr>
      <w:rFonts w:ascii="Courier New" w:eastAsia="Times New Roman" w:hAnsi="Courier New" w:cs="Courier New"/>
      <w:sz w:val="20"/>
      <w:szCs w:val="20"/>
    </w:rPr>
  </w:style>
  <w:style w:type="character" w:customStyle="1" w:styleId="visuallyhidden">
    <w:name w:val="visuallyhidden"/>
    <w:basedOn w:val="DefaultParagraphFont"/>
    <w:rsid w:val="00EC5BAD"/>
  </w:style>
  <w:style w:type="character" w:styleId="Strong">
    <w:name w:val="Strong"/>
    <w:basedOn w:val="DefaultParagraphFont"/>
    <w:uiPriority w:val="22"/>
    <w:qFormat/>
    <w:rsid w:val="00EC5B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C5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C5BAD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keyword">
    <w:name w:val="keyword"/>
    <w:basedOn w:val="DefaultParagraphFont"/>
    <w:rsid w:val="00EC5BAD"/>
  </w:style>
  <w:style w:type="character" w:customStyle="1" w:styleId="string">
    <w:name w:val="string"/>
    <w:basedOn w:val="DefaultParagraphFont"/>
    <w:rsid w:val="00EC5BAD"/>
  </w:style>
  <w:style w:type="character" w:customStyle="1" w:styleId="comment">
    <w:name w:val="comment"/>
    <w:basedOn w:val="DefaultParagraphFont"/>
    <w:rsid w:val="00EC5BAD"/>
  </w:style>
  <w:style w:type="character" w:customStyle="1" w:styleId="jsstringcolor">
    <w:name w:val="jsstringcolor"/>
    <w:basedOn w:val="DefaultParagraphFont"/>
    <w:rsid w:val="00EC5BAD"/>
  </w:style>
  <w:style w:type="character" w:customStyle="1" w:styleId="jspropertycolor">
    <w:name w:val="jspropertycolor"/>
    <w:basedOn w:val="DefaultParagraphFont"/>
    <w:rsid w:val="00EC5BAD"/>
  </w:style>
  <w:style w:type="character" w:customStyle="1" w:styleId="jskeywordcolor">
    <w:name w:val="jskeywordcolor"/>
    <w:basedOn w:val="DefaultParagraphFont"/>
    <w:rsid w:val="00EC5BAD"/>
  </w:style>
  <w:style w:type="character" w:customStyle="1" w:styleId="phptagcolor">
    <w:name w:val="phptagcolor"/>
    <w:basedOn w:val="DefaultParagraphFont"/>
    <w:rsid w:val="00EC5BAD"/>
  </w:style>
  <w:style w:type="character" w:customStyle="1" w:styleId="phpstringcolor">
    <w:name w:val="phpstringcolor"/>
    <w:basedOn w:val="DefaultParagraphFont"/>
    <w:rsid w:val="00EC5BAD"/>
  </w:style>
  <w:style w:type="character" w:customStyle="1" w:styleId="commentcolor">
    <w:name w:val="commentcolor"/>
    <w:basedOn w:val="DefaultParagraphFont"/>
    <w:rsid w:val="00EC5BAD"/>
  </w:style>
  <w:style w:type="character" w:customStyle="1" w:styleId="phpkeywordcolor">
    <w:name w:val="phpkeywordcolor"/>
    <w:basedOn w:val="DefaultParagraphFont"/>
    <w:rsid w:val="00EC5BAD"/>
  </w:style>
  <w:style w:type="character" w:customStyle="1" w:styleId="tag">
    <w:name w:val="tag"/>
    <w:basedOn w:val="DefaultParagraphFont"/>
    <w:rsid w:val="00EC5BAD"/>
  </w:style>
  <w:style w:type="character" w:customStyle="1" w:styleId="Title1">
    <w:name w:val="Title1"/>
    <w:basedOn w:val="DefaultParagraphFont"/>
    <w:rsid w:val="00EC5BAD"/>
  </w:style>
  <w:style w:type="character" w:customStyle="1" w:styleId="attribute">
    <w:name w:val="attribute"/>
    <w:basedOn w:val="DefaultParagraphFont"/>
    <w:rsid w:val="00EC5BAD"/>
  </w:style>
  <w:style w:type="character" w:customStyle="1" w:styleId="value">
    <w:name w:val="value"/>
    <w:basedOn w:val="DefaultParagraphFont"/>
    <w:rsid w:val="00EC5BAD"/>
  </w:style>
  <w:style w:type="character" w:styleId="Emphasis">
    <w:name w:val="Emphasis"/>
    <w:basedOn w:val="DefaultParagraphFont"/>
    <w:uiPriority w:val="20"/>
    <w:qFormat/>
    <w:rsid w:val="00EC5BAD"/>
    <w:rPr>
      <w:i/>
      <w:iCs/>
    </w:rPr>
  </w:style>
  <w:style w:type="character" w:customStyle="1" w:styleId="colorh1">
    <w:name w:val="color_h1"/>
    <w:basedOn w:val="DefaultParagraphFont"/>
    <w:rsid w:val="00EC5BAD"/>
  </w:style>
  <w:style w:type="character" w:customStyle="1" w:styleId="mntl-sc-block-headingtext">
    <w:name w:val="mntl-sc-block-heading__text"/>
    <w:basedOn w:val="DefaultParagraphFont"/>
    <w:rsid w:val="00EC5BAD"/>
  </w:style>
  <w:style w:type="paragraph" w:customStyle="1" w:styleId="comp">
    <w:name w:val="comp"/>
    <w:basedOn w:val="Normal"/>
    <w:rsid w:val="00EC5BA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EC5BAD"/>
    <w:rPr>
      <w:color w:val="605E5C"/>
      <w:shd w:val="clear" w:color="auto" w:fill="E1DFDD"/>
    </w:rPr>
  </w:style>
  <w:style w:type="paragraph" w:customStyle="1" w:styleId="nextprevlin">
    <w:name w:val="nextprevlin"/>
    <w:basedOn w:val="Normal"/>
    <w:rsid w:val="00EC5BA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FollowedHyperlink">
    <w:name w:val="FollowedHyperlink"/>
    <w:basedOn w:val="DefaultParagraphFont"/>
    <w:uiPriority w:val="99"/>
    <w:semiHidden/>
    <w:unhideWhenUsed/>
    <w:rsid w:val="00EC5BAD"/>
    <w:rPr>
      <w:color w:val="954F72" w:themeColor="followedHyperlink"/>
      <w:u w:val="single"/>
    </w:rPr>
  </w:style>
  <w:style w:type="paragraph" w:customStyle="1" w:styleId="p1">
    <w:name w:val="p1"/>
    <w:basedOn w:val="Normal"/>
    <w:rsid w:val="00EC5BA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customStyle="1" w:styleId="li1">
    <w:name w:val="li1"/>
    <w:basedOn w:val="Normal"/>
    <w:rsid w:val="00EC5BA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8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2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20.jpeg"/><Relationship Id="rId3" Type="http://schemas.openxmlformats.org/officeDocument/2006/relationships/image" Target="media/image8.png"/><Relationship Id="rId7" Type="http://schemas.openxmlformats.org/officeDocument/2006/relationships/image" Target="media/image110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6" Type="http://schemas.openxmlformats.org/officeDocument/2006/relationships/image" Target="media/image11.jpg"/><Relationship Id="rId5" Type="http://schemas.openxmlformats.org/officeDocument/2006/relationships/image" Target="media/image10.png"/><Relationship Id="rId4" Type="http://schemas.openxmlformats.org/officeDocument/2006/relationships/image" Target="media/image9.png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5" Type="http://schemas.openxmlformats.org/officeDocument/2006/relationships/hyperlink" Target="mailto:iit.office@chmsc.edu.ph" TargetMode="External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Office-of-the-President-Letterhead-Long-siz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07EE5-AE40-4170-95E4-38462A55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Office-of-the-President-Letterhead-Long-size.dotx</Template>
  <TotalTime>4</TotalTime>
  <Pages>1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Benjie Edroso</cp:lastModifiedBy>
  <cp:revision>2</cp:revision>
  <cp:lastPrinted>2020-01-20T07:23:00Z</cp:lastPrinted>
  <dcterms:created xsi:type="dcterms:W3CDTF">2022-02-24T08:48:00Z</dcterms:created>
  <dcterms:modified xsi:type="dcterms:W3CDTF">2022-02-24T08:48:00Z</dcterms:modified>
</cp:coreProperties>
</file>